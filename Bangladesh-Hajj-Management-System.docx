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26775094"/>
        <w:docPartObj>
          <w:docPartGallery w:val="Cover Pages"/>
          <w:docPartUnique/>
        </w:docPartObj>
      </w:sdtPr>
      <w:sdtEndPr/>
      <w:sdtContent>
        <w:p w:rsidR="00EC387F" w:rsidRPr="00EC387F" w:rsidRDefault="00BE0955" w:rsidP="00EC387F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59630" cy="5027930"/>
                    <wp:effectExtent l="0" t="0" r="0" b="1270"/>
                    <wp:wrapNone/>
                    <wp:docPr id="98" name="Rectangle 10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5963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C387F" w:rsidRDefault="00B56F27">
                                <w:pPr>
                                  <w:rPr>
                                    <w:rFonts w:asciiTheme="majorHAnsi" w:hAnsiTheme="majorHAns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itle"/>
                                    <w:id w:val="83737007"/>
                                    <w:placeholder>
                                      <w:docPart w:val="62C6DCFBE12B471681D90F1E1644A218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387F">
                                      <w:rPr>
                                        <w:rFonts w:asciiTheme="majorHAnsi" w:hAnsiTheme="majorHAns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Bangladesh Hajj Management System</w:t>
                                    </w:r>
                                  </w:sdtContent>
                                </w:sdt>
                              </w:p>
                              <w:p w:rsidR="00EC387F" w:rsidRDefault="00B56F27">
                                <w:pPr>
                                  <w:rPr>
                                    <w:i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ubtitle"/>
                                    <w:id w:val="83737009"/>
                                    <w:placeholder>
                                      <w:docPart w:val="5A0D0EC471B0483A89F984CAD4835045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387F">
                                      <w:rPr>
                                        <w:i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Database Website</w:t>
                                    </w:r>
                                  </w:sdtContent>
                                </w:sdt>
                              </w:p>
                              <w:p w:rsidR="00EC387F" w:rsidRPr="00BE0955" w:rsidRDefault="00BE0955" w:rsidP="00BE0955">
                                <w:pPr>
                                  <w:rPr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</w:rPr>
                                </w:pPr>
                                <w:r w:rsidRPr="00BE0955">
                                  <w:rPr>
                                    <w:b/>
                                    <w:i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 xml:space="preserve">CSE 311L     Section: 03  </w:t>
                                </w:r>
                                <w:r>
                                  <w:rPr>
                                    <w:b/>
                                    <w:i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BE0955">
                                  <w:rPr>
                                    <w:b/>
                                    <w:i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                                                                   </w:t>
                                </w:r>
                                <w:r w:rsidRPr="00BE0955">
                                  <w:rPr>
                                    <w:b/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  <w:u w:val="single"/>
                                  </w:rPr>
                                  <w:t>Group Project Members:</w:t>
                                </w:r>
                                <w:r>
                                  <w:rPr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BE0955">
                                  <w:rPr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</w:rPr>
                                  <w:t xml:space="preserve">                                                                               </w:t>
                                </w:r>
                                <w:r w:rsidR="00021BE9">
                                  <w:rPr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BE0955">
                                  <w:rPr>
                                    <w:i/>
                                    <w:color w:val="244583" w:themeColor="accent2" w:themeShade="8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BE0955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>Khandokar   Shafkatuzzaman     1520697642</w:t>
                                </w:r>
                                <w:r w:rsidR="00EC387F" w:rsidRPr="00BE0955">
                                  <w:rPr>
                                    <w:sz w:val="24"/>
                                    <w:szCs w:val="24"/>
                                  </w:rPr>
                                  <w:t xml:space="preserve">                                              </w:t>
                                </w:r>
                              </w:p>
                              <w:p w:rsidR="00BE0955" w:rsidRPr="00BE0955" w:rsidRDefault="009C206B" w:rsidP="00BE0955">
                                <w:pPr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BE0955" w:rsidRPr="00BE0955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Md. Farhan Bin Shafiq </w:t>
                                </w:r>
                                <w:r w:rsidR="00BE0955" w:rsidRPr="00BE0955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ab/>
                                  <w:t xml:space="preserve">          </w:t>
                                </w:r>
                                <w:r w:rsidR="00796576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BE0955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BE0955" w:rsidRPr="00BE0955">
                                  <w:rPr>
                                    <w:rStyle w:val="5yl5"/>
                                    <w:color w:val="auto"/>
                                    <w:sz w:val="24"/>
                                    <w:szCs w:val="24"/>
                                  </w:rPr>
                                  <w:t>1411464042</w:t>
                                </w:r>
                              </w:p>
                              <w:p w:rsidR="00000000" w:rsidRDefault="00B56F27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100" o:spid="_x0000_s1026" style="position:absolute;margin-left:0;margin-top:0;width:366.9pt;height:395.9pt;z-index:25168281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" o:allowincell="f" filled="f" stroked="f">
                    <v:textbox>
                      <w:txbxContent>
                        <w:p w:rsidR="00EC387F" w:rsidRDefault="00B56F27">
                          <w:pPr>
                            <w:rPr>
                              <w:rFonts w:asciiTheme="majorHAnsi" w:hAnsiTheme="majorHAns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itle"/>
                              <w:id w:val="83737007"/>
                              <w:placeholder>
                                <w:docPart w:val="62C6DCFBE12B471681D90F1E1644A218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EC387F">
                                <w:rPr>
                                  <w:rFonts w:asciiTheme="majorHAnsi" w:hAnsiTheme="majorHAns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Bangladesh Hajj Management System</w:t>
                              </w:r>
                            </w:sdtContent>
                          </w:sdt>
                        </w:p>
                        <w:p w:rsidR="00EC387F" w:rsidRDefault="00B56F27">
                          <w:pPr>
                            <w:rPr>
                              <w:i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ubtitle"/>
                              <w:id w:val="83737009"/>
                              <w:placeholder>
                                <w:docPart w:val="5A0D0EC471B0483A89F984CAD4835045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C387F">
                                <w:rPr>
                                  <w:i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Database Website</w:t>
                              </w:r>
                            </w:sdtContent>
                          </w:sdt>
                        </w:p>
                        <w:p w:rsidR="00EC387F" w:rsidRPr="00BE0955" w:rsidRDefault="00BE0955" w:rsidP="00BE0955">
                          <w:pPr>
                            <w:rPr>
                              <w:i/>
                              <w:color w:val="244583" w:themeColor="accent2" w:themeShade="80"/>
                              <w:sz w:val="24"/>
                              <w:szCs w:val="24"/>
                            </w:rPr>
                          </w:pPr>
                          <w:r w:rsidRPr="00BE0955">
                            <w:rPr>
                              <w:b/>
                              <w:i/>
                              <w:color w:val="244583" w:themeColor="accent2" w:themeShade="80"/>
                              <w:sz w:val="28"/>
                              <w:szCs w:val="28"/>
                            </w:rPr>
                            <w:t xml:space="preserve">CSE 311L     Section: 03  </w:t>
                          </w:r>
                          <w:r>
                            <w:rPr>
                              <w:b/>
                              <w:i/>
                              <w:color w:val="244583" w:themeColor="accent2" w:themeShade="80"/>
                              <w:sz w:val="28"/>
                              <w:szCs w:val="28"/>
                            </w:rPr>
                            <w:br/>
                          </w:r>
                          <w:r w:rsidRPr="00BE0955">
                            <w:rPr>
                              <w:b/>
                              <w:i/>
                              <w:color w:val="244583" w:themeColor="accent2" w:themeShade="80"/>
                              <w:sz w:val="28"/>
                              <w:szCs w:val="28"/>
                            </w:rPr>
                            <w:t xml:space="preserve">                                                                                                                                          </w:t>
                          </w:r>
                          <w:r w:rsidRPr="00BE0955">
                            <w:rPr>
                              <w:b/>
                              <w:i/>
                              <w:color w:val="244583" w:themeColor="accent2" w:themeShade="80"/>
                              <w:sz w:val="24"/>
                              <w:szCs w:val="24"/>
                              <w:u w:val="single"/>
                            </w:rPr>
                            <w:t>Group Project Members:</w:t>
                          </w:r>
                          <w:r>
                            <w:rPr>
                              <w:i/>
                              <w:color w:val="244583" w:themeColor="accent2" w:themeShade="80"/>
                              <w:sz w:val="24"/>
                              <w:szCs w:val="24"/>
                            </w:rPr>
                            <w:br/>
                          </w:r>
                          <w:r w:rsidRPr="00BE0955">
                            <w:rPr>
                              <w:i/>
                              <w:color w:val="244583" w:themeColor="accent2" w:themeShade="80"/>
                              <w:sz w:val="24"/>
                              <w:szCs w:val="24"/>
                            </w:rPr>
                            <w:t xml:space="preserve">                                                                               </w:t>
                          </w:r>
                          <w:r w:rsidR="00021BE9">
                            <w:rPr>
                              <w:i/>
                              <w:color w:val="244583" w:themeColor="accent2" w:themeShade="80"/>
                              <w:sz w:val="24"/>
                              <w:szCs w:val="24"/>
                            </w:rPr>
                            <w:br/>
                          </w:r>
                          <w:r w:rsidRPr="00BE0955">
                            <w:rPr>
                              <w:i/>
                              <w:color w:val="244583" w:themeColor="accent2" w:themeShade="8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BE0955">
                            <w:rPr>
                              <w:color w:val="auto"/>
                              <w:sz w:val="24"/>
                              <w:szCs w:val="24"/>
                            </w:rPr>
                            <w:t>Khandokar   Shafkatuzzaman     1520697642</w:t>
                          </w:r>
                          <w:r w:rsidR="00EC387F" w:rsidRPr="00BE0955">
                            <w:rPr>
                              <w:sz w:val="24"/>
                              <w:szCs w:val="24"/>
                            </w:rPr>
                            <w:t xml:space="preserve">                                              </w:t>
                          </w:r>
                        </w:p>
                        <w:p w:rsidR="00BE0955" w:rsidRPr="00BE0955" w:rsidRDefault="009C206B" w:rsidP="00BE0955">
                          <w:pPr>
                            <w:rPr>
                              <w:color w:val="auto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  <w:r w:rsidR="00BE0955" w:rsidRPr="00BE0955"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Md. Farhan Bin Shafiq </w:t>
                          </w:r>
                          <w:r w:rsidR="00BE0955" w:rsidRPr="00BE0955">
                            <w:rPr>
                              <w:color w:val="auto"/>
                              <w:sz w:val="24"/>
                              <w:szCs w:val="24"/>
                            </w:rPr>
                            <w:tab/>
                            <w:t xml:space="preserve">          </w:t>
                          </w:r>
                          <w:r w:rsidR="00796576"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  <w:r w:rsidR="00BE0955"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  </w:t>
                          </w:r>
                          <w:r w:rsidR="00BE0955" w:rsidRPr="00BE0955">
                            <w:rPr>
                              <w:rStyle w:val="5yl5"/>
                              <w:color w:val="auto"/>
                              <w:sz w:val="24"/>
                              <w:szCs w:val="24"/>
                            </w:rPr>
                            <w:t>1411464042</w:t>
                          </w:r>
                        </w:p>
                        <w:p w:rsidR="00000000" w:rsidRDefault="00B56F27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5829300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19685" t="28575" r="23495" b="35560"/>
                    <wp:wrapNone/>
                    <wp:docPr id="87" name="Group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88" name="Group 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89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AutoShap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AutoShap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AutoShape 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94" name="Oval 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95" name="Group 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96" name="Oval 9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B8A3A10" id="Group 89" o:spid="_x0000_s1026" style="position:absolute;margin-left:0;margin-top:0;width:139.1pt;height:805.7pt;z-index:25168179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" o:allowincell="f">
                    <v:group id="Group 90" o:spid="_x0000_s1027" style="position:absolute;left:9203;top:45;width:2310;height:1611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<v:rect id="Rectangle 91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92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" strokecolor="#feceae [1300]" strokeweight="1pt"/>
                      <v:shape id="AutoShape 93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" strokecolor="#fe8637 [3204]" strokeweight="2.25pt"/>
                      <v:shape id="AutoShape 94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" strokecolor="#feceae [1300]" strokeweight="4.5pt"/>
                      <v:shape id="AutoShape 95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" strokecolor="#fee6d6 [660]" strokeweight="2.25pt"/>
                    </v:group>
                    <v:oval id="Oval 96" o:spid="_x0000_s1033" style="position:absolute;left:8731;top:12549;width:1737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" fillcolor="#fe8637 [3204]" strokecolor="#fe8637 [3204]" strokeweight="3pt">
                      <v:stroke linestyle="thinThin"/>
                    </v:oval>
                    <v:group id="Group 97" o:spid="_x0000_s1034" style="position:absolute;left:8931;top:14606;width:864;height:864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<v:oval id="Oval 98" o:spid="_x0000_s1035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99" o:spid="_x0000_s1036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3995420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655" t="28575" r="30480" b="34290"/>
                    <wp:wrapNone/>
                    <wp:docPr id="86" name="Oval 8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660F2EF3" id="Oval 88" o:spid="_x0000_s1026" style="position:absolute;margin-left:0;margin-top:542.25pt;width:186.2pt;height:183.3pt;flip:x;z-index:25168076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BOkmWa1wIAALsFAAAOAAAAAAAAAAAAAAAAAC4CAABk&#10;cnMvZTJvRG9jLnhtbFBLAQItABQABgAIAAAAIQCzVGYU4AAAAAoBAAAPAAAAAAAAAAAAAAAAADEF&#10;AABkcnMvZG93bnJldi54bWxQSwUGAAAAAAQABADzAAAAPgYAAAAA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3440" cy="815975"/>
                    <wp:effectExtent l="0" t="0" r="3810" b="3175"/>
                    <wp:wrapNone/>
                    <wp:docPr id="85" name="Rectangle 8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C387F" w:rsidRDefault="00EC387F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EC387F" w:rsidRDefault="00B56F27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e"/>
                                    <w:id w:val="280430091"/>
                                    <w:placeholder>
                                      <w:docPart w:val="2BB274C7C95F425C9CE3F4A020FB9540"/>
                                    </w:placeholder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4-23T00:00:00Z">
                                      <w:dateFormat w:val="dd-MMM-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F6CB9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23-Apr-18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87" o:spid="_x0000_s1027" style="position:absolute;margin-left:0;margin-top:0;width:367.2pt;height:64.25pt;z-index:25167974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" o:allowincell="f" stroked="f">
                    <v:textbox>
                      <w:txbxContent>
                        <w:p w:rsidR="00EC387F" w:rsidRDefault="00EC387F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EC387F" w:rsidRDefault="00B56F27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e"/>
                              <w:id w:val="280430091"/>
                              <w:placeholder>
                                <w:docPart w:val="2BB274C7C95F425C9CE3F4A020FB9540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4-23T00:00:00Z">
                                <w:dateFormat w:val="dd-MMM-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F6CB9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23-Apr-18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C387F">
            <w:br w:type="page"/>
          </w:r>
        </w:p>
      </w:sdtContent>
    </w:sdt>
    <w:p w:rsidR="00D91A22" w:rsidRDefault="00B56F27" w:rsidP="00D91A22">
      <w:pPr>
        <w:pStyle w:val="TOCHeading"/>
      </w:pPr>
      <w:sdt>
        <w:sdtPr>
          <w:id w:val="165211334"/>
          <w:docPartObj>
            <w:docPartGallery w:val="Quick Parts"/>
            <w:docPartUnique/>
          </w:docPartObj>
        </w:sdtPr>
        <w:sdtEndPr/>
        <w:sdtContent>
          <w:r w:rsidR="00BE0955">
            <w:rPr>
              <w:rFonts w:ascii="Century Schoolbook" w:hAnsi="Century Schoolbook"/>
              <w:noProof/>
              <w:color w:val="4F271C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3995420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655" t="28575" r="30480" b="34290"/>
                    <wp:wrapNone/>
                    <wp:docPr id="84" name="Oval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135ED6F6" id="Oval 164" o:spid="_x0000_s1026" style="position:absolute;margin-left:0;margin-top:542.25pt;width:186.2pt;height:183.3pt;flip:x;z-index:25170534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KFz2AIAALw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</w:sdtContent>
      </w:sdt>
      <w:r w:rsidR="00D91A22" w:rsidRPr="00D91A22"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22995056"/>
        <w:docPartObj>
          <w:docPartGallery w:val="Table of Contents"/>
          <w:docPartUnique/>
        </w:docPartObj>
      </w:sdtPr>
      <w:sdtEndPr/>
      <w:sdtContent>
        <w:p w:rsidR="00CE40E6" w:rsidRDefault="00CE40E6">
          <w:pPr>
            <w:pStyle w:val="TOCHeading"/>
          </w:pPr>
          <w:r>
            <w:t>Table of Contents</w:t>
          </w:r>
        </w:p>
        <w:p w:rsidR="00CE40E6" w:rsidRPr="00CE40E6" w:rsidRDefault="00CE40E6" w:rsidP="00CE40E6">
          <w:pPr>
            <w:pStyle w:val="TOC1"/>
            <w:rPr>
              <w:b/>
            </w:rPr>
          </w:pPr>
          <w:r>
            <w:rPr>
              <w:b/>
            </w:rPr>
            <w:t>Introduction</w:t>
          </w:r>
          <w:r>
            <w:ptab w:relativeTo="margin" w:alignment="right" w:leader="dot"/>
          </w:r>
          <w:r>
            <w:rPr>
              <w:b/>
            </w:rPr>
            <w:t>2</w:t>
          </w:r>
        </w:p>
        <w:p w:rsidR="00CE40E6" w:rsidRPr="00CE40E6" w:rsidRDefault="00CE40E6" w:rsidP="00CE40E6">
          <w:pPr>
            <w:pStyle w:val="TOC2"/>
          </w:pPr>
          <w:r w:rsidRPr="00CE40E6">
            <w:t>User Feature and Manual</w:t>
          </w:r>
          <w:r w:rsidRPr="00CE40E6">
            <w:ptab w:relativeTo="margin" w:alignment="right" w:leader="dot"/>
          </w:r>
          <w:r>
            <w:t>3-8</w:t>
          </w:r>
        </w:p>
        <w:p w:rsidR="00CE40E6" w:rsidRPr="00CE40E6" w:rsidRDefault="00CE40E6" w:rsidP="00CE40E6">
          <w:pPr>
            <w:pStyle w:val="TOC3"/>
          </w:pPr>
          <w:r w:rsidRPr="00CE40E6">
            <w:t>Requirement Analysis</w:t>
          </w:r>
          <w:r w:rsidRPr="00CE40E6">
            <w:ptab w:relativeTo="margin" w:alignment="right" w:leader="dot"/>
          </w:r>
          <w:r>
            <w:t>9-10</w:t>
          </w:r>
        </w:p>
        <w:p w:rsidR="00CE40E6" w:rsidRDefault="00CE40E6">
          <w:pPr>
            <w:pStyle w:val="TOC1"/>
          </w:pPr>
          <w:r>
            <w:rPr>
              <w:b/>
            </w:rPr>
            <w:t xml:space="preserve">Tools and Technology </w:t>
          </w:r>
          <w:r>
            <w:ptab w:relativeTo="margin" w:alignment="right" w:leader="dot"/>
          </w:r>
          <w:r>
            <w:rPr>
              <w:b/>
            </w:rPr>
            <w:t>10</w:t>
          </w:r>
        </w:p>
        <w:p w:rsidR="00CE40E6" w:rsidRDefault="00CE40E6" w:rsidP="00CE40E6">
          <w:pPr>
            <w:pStyle w:val="TOC2"/>
          </w:pPr>
          <w:r>
            <w:t>Important Codes</w:t>
          </w:r>
          <w:r>
            <w:ptab w:relativeTo="margin" w:alignment="right" w:leader="dot"/>
          </w:r>
          <w:r>
            <w:t>11-15</w:t>
          </w:r>
        </w:p>
        <w:p w:rsidR="00CE40E6" w:rsidRDefault="00B56F27" w:rsidP="00CE40E6">
          <w:pPr>
            <w:pStyle w:val="TOC3"/>
          </w:pPr>
        </w:p>
      </w:sdtContent>
    </w:sdt>
    <w:p w:rsidR="00CE40E6" w:rsidRDefault="00CE40E6" w:rsidP="00D91A22">
      <w:pPr>
        <w:jc w:val="both"/>
        <w:rPr>
          <w:rFonts w:asciiTheme="majorHAnsi" w:hAnsiTheme="majorHAnsi" w:cs="Times New Roman"/>
          <w:b/>
          <w:bCs/>
          <w:color w:val="E65B01" w:themeColor="accent1" w:themeShade="BF"/>
          <w:sz w:val="28"/>
          <w:szCs w:val="28"/>
          <w:lang w:bidi="bn-IN"/>
        </w:rPr>
      </w:pPr>
    </w:p>
    <w:p w:rsidR="00CE40E6" w:rsidRDefault="00CE40E6" w:rsidP="00D91A22">
      <w:pPr>
        <w:jc w:val="both"/>
        <w:rPr>
          <w:rFonts w:asciiTheme="majorHAnsi" w:hAnsiTheme="majorHAnsi" w:cs="Times New Roman"/>
          <w:b/>
          <w:bCs/>
          <w:color w:val="E65B01" w:themeColor="accent1" w:themeShade="BF"/>
          <w:sz w:val="28"/>
          <w:szCs w:val="28"/>
          <w:lang w:bidi="bn-IN"/>
        </w:rPr>
      </w:pPr>
    </w:p>
    <w:p w:rsidR="00CE40E6" w:rsidRDefault="00CE40E6" w:rsidP="00D91A22">
      <w:pPr>
        <w:jc w:val="both"/>
        <w:rPr>
          <w:rFonts w:asciiTheme="majorHAnsi" w:hAnsiTheme="majorHAnsi" w:cs="Times New Roman"/>
          <w:b/>
          <w:bCs/>
          <w:color w:val="E65B01" w:themeColor="accent1" w:themeShade="BF"/>
          <w:sz w:val="28"/>
          <w:szCs w:val="28"/>
          <w:lang w:bidi="bn-IN"/>
        </w:rPr>
      </w:pPr>
    </w:p>
    <w:p w:rsidR="00D91A22" w:rsidRPr="00CE40E6" w:rsidRDefault="00CE40E6" w:rsidP="00D91A22">
      <w:pPr>
        <w:jc w:val="both"/>
        <w:rPr>
          <w:rFonts w:asciiTheme="majorHAnsi" w:hAnsiTheme="majorHAnsi" w:cs="Times New Roman"/>
          <w:b/>
          <w:bCs/>
          <w:color w:val="E65B01" w:themeColor="accent1" w:themeShade="BF"/>
          <w:sz w:val="28"/>
          <w:szCs w:val="28"/>
          <w:lang w:bidi="bn-IN"/>
        </w:rPr>
      </w:pPr>
      <w:r w:rsidRPr="00CE40E6">
        <w:rPr>
          <w:rFonts w:asciiTheme="majorHAnsi" w:hAnsiTheme="majorHAnsi" w:cs="Times New Roman"/>
          <w:b/>
          <w:bCs/>
          <w:color w:val="E65B01" w:themeColor="accent1" w:themeShade="BF"/>
          <w:sz w:val="28"/>
          <w:szCs w:val="28"/>
          <w:lang w:bidi="bn-IN"/>
        </w:rPr>
        <w:t>Table of Figures</w:t>
      </w:r>
    </w:p>
    <w:p w:rsidR="00CE40E6" w:rsidRDefault="00CE40E6">
      <w:pPr>
        <w:pStyle w:val="TableofFigures"/>
        <w:tabs>
          <w:tab w:val="right" w:leader="dot" w:pos="863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1349502" w:history="1">
        <w:r w:rsidRPr="00E02935">
          <w:rPr>
            <w:rStyle w:val="Hyperlink"/>
            <w:noProof/>
          </w:rPr>
          <w:t>Figure 1 : Homepage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_Toc501349502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3" w:history="1">
        <w:r w:rsidR="00CE40E6" w:rsidRPr="00E02935">
          <w:rPr>
            <w:rStyle w:val="Hyperlink"/>
            <w:noProof/>
          </w:rPr>
          <w:t>Figure 2 : Authorized Hajj Agencies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_Toc501349503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5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4" w:history="1">
        <w:r w:rsidR="00CE40E6" w:rsidRPr="00E02935">
          <w:rPr>
            <w:rStyle w:val="Hyperlink"/>
            <w:noProof/>
          </w:rPr>
          <w:t>Figure 3 : Notices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_Toc501349504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5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5" w:history="1">
        <w:r w:rsidR="00CE40E6" w:rsidRPr="00E02935">
          <w:rPr>
            <w:rStyle w:val="Hyperlink"/>
            <w:noProof/>
          </w:rPr>
          <w:t>Figure 4 : Contact Admin Members through sending messages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_Toc501349505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6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6" w:history="1">
        <w:r w:rsidR="00CE40E6" w:rsidRPr="00E02935">
          <w:rPr>
            <w:rStyle w:val="Hyperlink"/>
            <w:noProof/>
          </w:rPr>
          <w:t>Figure 5 : Contact Numbers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_Toc501349506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7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7" w:history="1">
        <w:r w:rsidR="00CE40E6" w:rsidRPr="00E02935">
          <w:rPr>
            <w:rStyle w:val="Hyperlink"/>
            <w:noProof/>
          </w:rPr>
          <w:t>Figure 6 : Navigation Bar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_Toc501349507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7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8" w:history="1">
        <w:r w:rsidR="00CE40E6" w:rsidRPr="00E02935">
          <w:rPr>
            <w:rStyle w:val="Hyperlink"/>
            <w:noProof/>
          </w:rPr>
          <w:t>Figure 7 :  Protected Admin Page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_Toc501349508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9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09" w:history="1">
        <w:r w:rsidR="00CE40E6" w:rsidRPr="00E02935">
          <w:rPr>
            <w:rStyle w:val="Hyperlink"/>
            <w:noProof/>
          </w:rPr>
          <w:t>Figure 8 :  Admin Login Page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_Toc501349509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9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0" w:history="1">
        <w:r w:rsidR="00CE40E6" w:rsidRPr="00E02935">
          <w:rPr>
            <w:rStyle w:val="Hyperlink"/>
            <w:noProof/>
          </w:rPr>
          <w:t>Figure 9 : Generating Accident Query Report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_Toc501349510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12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1" w:history="1">
        <w:r w:rsidR="00CE40E6" w:rsidRPr="00E02935">
          <w:rPr>
            <w:rStyle w:val="Hyperlink"/>
            <w:noProof/>
          </w:rPr>
          <w:t>Figure 10 : Insertion/Deletion  of Hajji Information to/from  the database by admin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_Toc501349511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12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2" w:history="1">
        <w:r w:rsidR="00CE40E6" w:rsidRPr="00E02935">
          <w:rPr>
            <w:rStyle w:val="Hyperlink"/>
            <w:noProof/>
          </w:rPr>
          <w:t>Figure 11 : Generating Agency Staff Report (All Agency Staff’s info)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_Toc501349512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13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3" w:history="1">
        <w:r w:rsidR="00CE40E6" w:rsidRPr="00E02935">
          <w:rPr>
            <w:rStyle w:val="Hyperlink"/>
            <w:noProof/>
          </w:rPr>
          <w:t>Figure 12 : Code for Admin Login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_Toc501349513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13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4" w:history="1">
        <w:r w:rsidR="00CE40E6" w:rsidRPr="00E02935">
          <w:rPr>
            <w:rStyle w:val="Hyperlink"/>
            <w:noProof/>
          </w:rPr>
          <w:t>Figure 13 : Session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_Toc501349514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14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5" w:history="1">
        <w:r w:rsidR="00CE40E6" w:rsidRPr="00E02935">
          <w:rPr>
            <w:rStyle w:val="Hyperlink"/>
            <w:noProof/>
          </w:rPr>
          <w:t>Figure 14 : Connection with Database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_Toc501349515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14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6" w:history="1">
        <w:r w:rsidR="00CE40E6" w:rsidRPr="00E02935">
          <w:rPr>
            <w:rStyle w:val="Hyperlink"/>
            <w:noProof/>
          </w:rPr>
          <w:t>Figure 15 : JavaScript Code for Homepage Slideshow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_Toc501349516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15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7" w:history="1">
        <w:r w:rsidR="00CE40E6" w:rsidRPr="00E02935">
          <w:rPr>
            <w:rStyle w:val="Hyperlink"/>
            <w:noProof/>
          </w:rPr>
          <w:t>Figure 16 : Getting Message from Users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_Toc501349517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15</w:t>
        </w:r>
        <w:r w:rsidR="00CE40E6">
          <w:rPr>
            <w:noProof/>
            <w:webHidden/>
          </w:rPr>
          <w:fldChar w:fldCharType="end"/>
        </w:r>
      </w:hyperlink>
    </w:p>
    <w:p w:rsidR="00CE40E6" w:rsidRDefault="00B56F27">
      <w:pPr>
        <w:pStyle w:val="TableofFigures"/>
        <w:tabs>
          <w:tab w:val="right" w:leader="dot" w:pos="8630"/>
        </w:tabs>
        <w:rPr>
          <w:noProof/>
        </w:rPr>
      </w:pPr>
      <w:hyperlink w:anchor="_Toc501349518" w:history="1">
        <w:r w:rsidR="00CE40E6" w:rsidRPr="00E02935">
          <w:rPr>
            <w:rStyle w:val="Hyperlink"/>
            <w:noProof/>
          </w:rPr>
          <w:t>Figure 17 : Generating Hajj Agency Report</w:t>
        </w:r>
        <w:r w:rsidR="00CE40E6">
          <w:rPr>
            <w:noProof/>
            <w:webHidden/>
          </w:rPr>
          <w:tab/>
        </w:r>
        <w:r w:rsidR="00CE40E6">
          <w:rPr>
            <w:noProof/>
            <w:webHidden/>
          </w:rPr>
          <w:fldChar w:fldCharType="begin"/>
        </w:r>
        <w:r w:rsidR="00CE40E6">
          <w:rPr>
            <w:noProof/>
            <w:webHidden/>
          </w:rPr>
          <w:instrText xml:space="preserve"> PAGEREF _Toc501349518 \h </w:instrText>
        </w:r>
        <w:r w:rsidR="00CE40E6">
          <w:rPr>
            <w:noProof/>
            <w:webHidden/>
          </w:rPr>
        </w:r>
        <w:r w:rsidR="00CE40E6">
          <w:rPr>
            <w:noProof/>
            <w:webHidden/>
          </w:rPr>
          <w:fldChar w:fldCharType="separate"/>
        </w:r>
        <w:r w:rsidR="00CE40E6">
          <w:rPr>
            <w:noProof/>
            <w:webHidden/>
          </w:rPr>
          <w:t>16</w:t>
        </w:r>
        <w:r w:rsidR="00CE40E6">
          <w:rPr>
            <w:noProof/>
            <w:webHidden/>
          </w:rPr>
          <w:fldChar w:fldCharType="end"/>
        </w:r>
      </w:hyperlink>
    </w:p>
    <w:p w:rsidR="00D91A22" w:rsidRDefault="00CE40E6" w:rsidP="00CE40E6">
      <w:pPr>
        <w:pStyle w:val="Title"/>
      </w:pPr>
      <w:r>
        <w:fldChar w:fldCharType="end"/>
      </w:r>
    </w:p>
    <w:p w:rsidR="00CE40E6" w:rsidRDefault="00CE40E6" w:rsidP="00CE40E6">
      <w:pPr>
        <w:pStyle w:val="Title"/>
      </w:pPr>
    </w:p>
    <w:p w:rsidR="00EC387F" w:rsidRDefault="00B56F27">
      <w:pPr>
        <w:pStyle w:val="Title"/>
      </w:pPr>
      <w:sdt>
        <w:sdtPr>
          <w:rPr>
            <w:rFonts w:asciiTheme="minorHAnsi" w:hAnsiTheme="minorHAnsi"/>
            <w:spacing w:val="0"/>
          </w:rPr>
          <w:alias w:val="Title"/>
          <w:tag w:val="Title"/>
          <w:id w:val="165211335"/>
          <w:placeholder>
            <w:docPart w:val="0F978F63F20C4371968C60C6CEEBED1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EC387F">
            <w:rPr>
              <w:rFonts w:asciiTheme="minorHAnsi" w:hAnsiTheme="minorHAnsi"/>
              <w:spacing w:val="0"/>
            </w:rPr>
            <w:t>Bangladesh Hajj Management System</w:t>
          </w:r>
        </w:sdtContent>
      </w:sdt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8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82" name="Oval 10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8B13A" id="Group 101" o:spid="_x0000_s1026" style="position:absolute;margin-left:0;margin-top:10in;width:43.2pt;height:43.2pt;z-index:2516838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PdzVu0bBAAALQsAAA4AAAAAAAAAAAAAAAAALgIAAGRycy9lMm9Eb2MueG1sUEsBAi0AFAAG&#10;AAgAAAAhAJD8SdLcAAAACQEAAA8AAAAAAAAAAAAAAAAAdQYAAGRycy9kb3ducmV2LnhtbFBLBQYA&#10;AAAABAAEAPMAAAB+BwAAAAA=&#10;">
                <v:oval id="Oval 10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zvxAAAANsAAAAPAAAAZHJzL2Rvd25yZXYueG1sRI/dasJA&#10;FITvBd9hOUJvpG60IC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BfU/O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9" name="Oval 10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4597C" id="Group 104" o:spid="_x0000_s1026" style="position:absolute;margin-left:0;margin-top:10in;width:43.2pt;height:43.2pt;z-index:2516848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MRSHwQAAC0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U3MRSHwQAAC0LAAAOAAAAAAAAAAAAAAAAAC4CAABkcnMvZTJvRG9jLnhtbFBLAQIt&#10;ABQABgAIAAAAIQCQ/EnS3AAAAAkBAAAPAAAAAAAAAAAAAAAAAHkGAABkcnMvZG93bnJldi54bWxQ&#10;SwUGAAAAAAQABADzAAAAggcAAAAA&#10;">
                <v:oval id="Oval 10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0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KY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Why/hB8jdDQAA//8DAFBLAQItABQABgAIAAAAIQDb4fbL7gAAAIUBAAATAAAAAAAAAAAAAAAA&#10;AAAAAABbQ29udGVudF9UeXBlc10ueG1sUEsBAi0AFAAGAAgAAAAhAFr0LFu/AAAAFQEAAAsAAAAA&#10;AAAAAAAAAAAAHwEAAF9yZWxzLy5yZWxzUEsBAi0AFAAGAAgAAAAhAOcGYpj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7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6" name="Oval 10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BD2EC" id="Group 107" o:spid="_x0000_s1026" style="position:absolute;margin-left:0;margin-top:10in;width:43.2pt;height:43.2pt;z-index:2516858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Z5wr3GQQAAC0LAAAOAAAAAAAAAAAAAAAAAC4CAABkcnMvZTJvRG9jLnhtbFBLAQItABQABgAI&#10;AAAAIQCQ/EnS3AAAAAkBAAAPAAAAAAAAAAAAAAAAAHMGAABkcnMvZG93bnJldi54bWxQSwUGAAAA&#10;AAQABADzAAAAfAcAAAAA&#10;">
                <v:oval id="Oval 10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0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72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3" name="Oval 11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4672B" id="Group 110" o:spid="_x0000_s1026" style="position:absolute;margin-left:0;margin-top:10in;width:43.2pt;height:43.2pt;z-index:2516869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FS9&#10;iCYVBAAALQsAAA4AAAAAAAAAAAAAAAAALgIAAGRycy9lMm9Eb2MueG1sUEsBAi0AFAAGAAgAAAAh&#10;AJD8SdLcAAAACQEAAA8AAAAAAAAAAAAAAAAAbwYAAGRycy9kb3ducmV2LnhtbFBLBQYAAAAABAAE&#10;APMAAAB4BwAAAAA=&#10;">
                <v:oval id="Oval 11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1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9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0" name="Oval 11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C9425" id="Group 113" o:spid="_x0000_s1026" style="position:absolute;margin-left:0;margin-top:10in;width:43.2pt;height:43.2pt;z-index:2516879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OXONURoEAAAtCwAADgAAAAAAAAAAAAAAAAAuAgAAZHJzL2Uyb0RvYy54bWxQSwECLQAUAAYA&#10;CAAAACEAkPxJ0twAAAAJAQAADwAAAAAAAAAAAAAAAAB0BgAAZHJzL2Rvd25yZXYueG1sUEsFBgAA&#10;AAAEAAQA8wAAAH0HAAAAAA==&#10;">
                <v:oval id="Oval 11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1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7" name="Oval 11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537C4" id="Group 116" o:spid="_x0000_s1026" style="position:absolute;margin-left:0;margin-top:10in;width:43.2pt;height:43.2pt;z-index:2516889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B1WWawYBAAALQsAAA4AAAAAAAAAAAAAAAAALgIAAGRycy9lMm9Eb2MueG1sUEsBAi0AFAAGAAgA&#10;AAAhAJD8SdLcAAAACQEAAA8AAAAAAAAAAAAAAAAAcgYAAGRycy9kb3ducmV2LnhtbFBLBQYAAAAA&#10;BAAEAPMAAAB7BwAAAAA=&#10;">
                <v:oval id="Oval 11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1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hk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MDV/CD5DbBwAAAP//AwBQSwECLQAUAAYACAAAACEA2+H2y+4AAACFAQAAEwAAAAAAAAAAAAAA&#10;AAAAAAAAW0NvbnRlbnRfVHlwZXNdLnhtbFBLAQItABQABgAIAAAAIQBa9CxbvwAAABUBAAALAAAA&#10;AAAAAAAAAAAAAB8BAABfcmVscy8ucmVsc1BLAQItABQABgAIAAAAIQCpfIhk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4" name="Oval 12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D8969" id="Group 119" o:spid="_x0000_s1026" style="position:absolute;margin-left:0;margin-top:10in;width:43.2pt;height:43.2pt;z-index:2516899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3E0VUGQQAAC0LAAAOAAAAAAAAAAAAAAAAAC4CAABkcnMvZTJvRG9jLnhtbFBLAQItABQABgAI&#10;AAAAIQCQ/EnS3AAAAAkBAAAPAAAAAAAAAAAAAAAAAHMGAABkcnMvZG93bnJldi54bWxQSwUGAAAA&#10;AAQABADzAAAAfAcAAAAA&#10;">
                <v:oval id="Oval 12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XWDxAAAANsAAAAPAAAAZHJzL2Rvd25yZXYueG1sRI/dagIx&#10;FITvC75DOELvatZi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CmddY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2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f6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BHfSf6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6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1" name="Oval 12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6675E0" id="Group 122" o:spid="_x0000_s1026" style="position:absolute;margin-left:0;margin-top:10in;width:43.2pt;height:43.2pt;z-index:2516910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AvDGCgHAQAAC0LAAAOAAAAAAAAAAAAAAAAAC4CAABkcnMvZTJvRG9jLnhtbFBLAQItABQA&#10;BgAIAAAAIQCQ/EnS3AAAAAkBAAAPAAAAAAAAAAAAAAAAAHYGAABkcnMvZG93bnJldi54bWxQSwUG&#10;AAAAAAQABADzAAAAfwcAAAAA&#10;">
                <v:oval id="Oval 12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2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+O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3A75fwA+ThBwAA//8DAFBLAQItABQABgAIAAAAIQDb4fbL7gAAAIUBAAATAAAAAAAAAAAA&#10;AAAAAAAAAABbQ29udGVudF9UeXBlc10ueG1sUEsBAi0AFAAGAAgAAAAhAFr0LFu/AAAAFQEAAAsA&#10;AAAAAAAAAAAAAAAAHwEAAF9yZWxzLy5yZWxzUEsBAi0AFAAGAAgAAAAhAMiUv47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7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8" name="Oval 12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323825" id="Group 125" o:spid="_x0000_s1026" style="position:absolute;margin-left:0;margin-top:10in;width:43.2pt;height:43.2pt;z-index:2516920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yOHwQAAC0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Agj1yOHwQAAC0LAAAOAAAAAAAAAAAAAAAAAC4CAABkcnMvZTJvRG9jLnhtbFBLAQIt&#10;ABQABgAIAAAAIQCQ/EnS3AAAAAkBAAAPAAAAAAAAAAAAAAAAAHkGAABkcnMvZG93bnJldi54bWxQ&#10;SwUGAAAAAAQABADzAAAAggcAAAAA&#10;">
                <v:oval id="Oval 12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12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dCxAAAANsAAAAPAAAAZHJzL2Rvd25yZXYueG1sRI9Ba8JA&#10;FITvBf/D8gQvohuFFk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Ahc50L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5" name="Oval 12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E2FB04" id="Group 128" o:spid="_x0000_s1026" style="position:absolute;margin-left:0;margin-top:10in;width:43.2pt;height:43.2pt;z-index:2516930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FyIQQAAC0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AOa8XIhBAAALQsAAA4AAAAAAAAAAAAAAAAALgIAAGRycy9lMm9Eb2MueG1sUEsB&#10;Ai0AFAAGAAgAAAAhAJD8SdLcAAAACQEAAA8AAAAAAAAAAAAAAAAAewYAAGRycy9kb3ducmV2Lnht&#10;bFBLBQYAAAAABAAEAPMAAACEBwAAAAA=&#10;">
                <v:oval id="Oval 12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3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3Mw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B5w3Mw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5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2" name="Oval 13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4680CF" id="Group 131" o:spid="_x0000_s1026" style="position:absolute;margin-left:0;margin-top:10in;width:43.2pt;height:43.2pt;z-index:25169408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CBv+uBoEAAAtCwAADgAAAAAAAAAAAAAAAAAuAgAAZHJzL2Uyb0RvYy54bWxQSwECLQAUAAYA&#10;CAAAACEAkPxJ0twAAAAJAQAADwAAAAAAAAAAAAAAAAB0BgAAZHJzL2Rvd25yZXYueG1sUEsFBgAA&#10;AAAEAAQA8wAAAH0HAAAAAA==&#10;">
                <v:oval id="Oval 13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3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Co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Gm00Kj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9" name="Oval 13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B35FA" id="Group 134" o:spid="_x0000_s1026" style="position:absolute;margin-left:0;margin-top:10in;width:43.2pt;height:43.2pt;z-index:2516951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E5HwQAAC0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AZNVE5HwQAAC0LAAAOAAAAAAAAAAAAAAAAAC4CAABkcnMvZTJvRG9jLnhtbFBLAQIt&#10;ABQABgAIAAAAIQCQ/EnS3AAAAAkBAAAPAAAAAAAAAAAAAAAAAHkGAABkcnMvZG93bnJldi54bWxQ&#10;SwUGAAAAAAQABADzAAAAggcAAAAA&#10;">
                <v:oval id="Oval 13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Z9xAAAANsAAAAPAAAAZHJzL2Rvd25yZXYueG1sRI9RS8Mw&#10;FIXfBf9DuIJvLlWc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Iwphn3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3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7f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CZZk7f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5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6" name="Oval 13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BF1955" id="Group 137" o:spid="_x0000_s1026" style="position:absolute;margin-left:0;margin-top:10in;width:43.2pt;height:43.2pt;z-index:25169612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Q1GQQAAC0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BzKlQ1GQQAAC0LAAAOAAAAAAAAAAAAAAAAAC4CAABkcnMvZTJvRG9jLnhtbFBLAQItABQABgAI&#10;AAAAIQCQ/EnS3AAAAAkBAAAPAAAAAAAAAAAAAAAAAHMGAABkcnMvZG93bnJldi54bWxQSwUGAAAA&#10;AAQABADzAAAAfAcAAAAA&#10;">
                <v:oval id="Oval 13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hIPxAAAANsAAAAPAAAAZHJzL2Rvd25yZXYueG1sRI/dagIx&#10;FITvC75DOELvatZi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P22Eg/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3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B2xAAAANsAAAAPAAAAZHJzL2Rvd25yZXYueG1sRI9Ba8JA&#10;FITvBf/D8gQvohul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JNWQHb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4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3" name="Oval 14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986CD" id="Group 140" o:spid="_x0000_s1026" style="position:absolute;margin-left:0;margin-top:10in;width:43.2pt;height:43.2pt;z-index:2516971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LkV&#10;Yq0VBAAALQsAAA4AAAAAAAAAAAAAAAAALgIAAGRycy9lMm9Eb2MueG1sUEsBAi0AFAAGAAgAAAAh&#10;AJD8SdLcAAAACQEAAA8AAAAAAAAAAAAAAAAAbwYAAGRycy9kb3ducmV2LnhtbFBLBQYAAAAABAAE&#10;APMAAAB4BwAAAAA=&#10;">
                <v:oval id="Oval 14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4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4BxQAAANsAAAAPAAAAZHJzL2Rvd25yZXYueG1sRI9Ba8JA&#10;FITvBf/D8oReSt1Yp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BjhN4B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9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0" name="Oval 14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033BF2" id="Group 143" o:spid="_x0000_s1026" style="position:absolute;margin-left:0;margin-top:10in;width:43.2pt;height:43.2pt;z-index:2516981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my3R4bBAAALQsAAA4AAAAAAAAAAAAAAAAALgIAAGRycy9lMm9Eb2MueG1sUEsBAi0AFAAG&#10;AAgAAAAhAJD8SdLcAAAACQEAAA8AAAAAAAAAAAAAAAAAdQYAAGRycy9kb3ducmV2LnhtbFBLBQYA&#10;AAAABAAEAPMAAAB+BwAAAAA=&#10;">
                <v:oval id="Oval 14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/g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AdEy/g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4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7" name="Oval 14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60268" id="Group 146" o:spid="_x0000_s1026" style="position:absolute;margin-left:0;margin-top:10in;width:43.2pt;height:43.2pt;z-index:2516992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ogbLMRcEAAAtCwAADgAAAAAAAAAAAAAAAAAuAgAAZHJzL2Uyb0RvYy54bWxQSwECLQAUAAYACAAA&#10;ACEAkPxJ0twAAAAJAQAADwAAAAAAAAAAAAAAAABxBgAAZHJzL2Rvd25yZXYueG1sUEsFBgAAAAAE&#10;AAQA8wAAAHoHAAAAAA==&#10;">
                <v:oval id="Oval 14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4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6d5wgAAANsAAAAPAAAAZHJzL2Rvd25yZXYueG1sRE9Na4NA&#10;EL0H+h+WKeQS4poWSj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C6z6d5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3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4" name="Oval 15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24C1E" id="Group 149" o:spid="_x0000_s1026" style="position:absolute;margin-left:0;margin-top:10in;width:43.2pt;height:43.2pt;z-index:2517002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KT6GAQAAC0LAAAOAAAAZHJzL2Uyb0RvYy54bWzUVttu4zYQfS/QfyD4rliyLpaEKAvflBZI&#10;u4umRZ9pibqglKiSdOS06L93SFqO7W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XwpPoYBAAALQsAAA4AAAAAAAAAAAAAAAAALgIAAGRycy9lMm9Eb2MueG1sUEsBAi0AFAAGAAgA&#10;AAAhAJD8SdLcAAAACQEAAA8AAAAAAAAAAAAAAAAAcgYAAGRycy9kb3ducmV2LnhtbFBLBQYAAAAA&#10;BAAEAPMAAAB7BwAAAAA=&#10;">
                <v:oval id="Oval 15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5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jn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FTOCOf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30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1" name="Oval 15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51540" id="Group 152" o:spid="_x0000_s1026" style="position:absolute;margin-left:0;margin-top:10in;width:43.2pt;height:43.2pt;z-index:2517012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n2xsx0EAAAtCwAADgAAAAAAAAAAAAAAAAAuAgAAZHJzL2Uyb0RvYy54bWxQSwECLQAU&#10;AAYACAAAACEAkPxJ0twAAAAJAQAADwAAAAAAAAAAAAAAAAB3BgAAZHJzL2Rvd25yZXYueG1sUEsF&#10;BgAAAAAEAAQA8wAAAIAHAAAAAA==&#10;">
                <v:oval id="Oval 15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5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7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8" name="Oval 15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634B2" id="Group 155" o:spid="_x0000_s1026" style="position:absolute;margin-left:0;margin-top:10in;width:43.2pt;height:43.2pt;z-index:2517022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omHgQAAC0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GyriiYeBAAALQsAAA4AAAAAAAAAAAAAAAAALgIAAGRycy9lMm9Eb2MueG1sUEsBAi0A&#10;FAAGAAgAAAAhAJD8SdLcAAAACQEAAA8AAAAAAAAAAAAAAAAAeAYAAGRycy9kb3ducmV2LnhtbFBL&#10;BQYAAAAABAAEAPMAAACBBwAAAAA=&#10;">
                <v:oval id="Oval 15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" fillcolor="#fe8637" strokecolor="#fe8637" strokeweight="3pt">
                  <v:stroke linestyle="thinThin"/>
                  <v:shadow color="#1f2f3f" opacity=".5" offset=",3pt"/>
                </v:oval>
                <v:rect id="Rectangle 15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5" name="Oval 15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55AC6" id="Group 158" o:spid="_x0000_s1026" style="position:absolute;margin-left:0;margin-top:10in;width:43.2pt;height:43.2pt;z-index:2517032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w7lIgQAAC0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">
                <v:oval id="Oval 15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6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BN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nC75fwA+ThBwAA//8DAFBLAQItABQABgAIAAAAIQDb4fbL7gAAAIUBAAATAAAAAAAAAAAA&#10;AAAAAAAAAABbQ29udGVudF9UeXBlc10ueG1sUEsBAi0AFAAGAAgAAAAhAFr0LFu/AAAAFQEAAAsA&#10;AAAAAAAAAAAAAAAAHwEAAF9yZWxzLy5yZWxzUEsBAi0AFAAGAAgAAAAhACHFAE3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BE0955">
        <w:rPr>
          <w:noProof/>
          <w:szCs w:val="52"/>
          <w:lang w:eastAsia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5367020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3810"/>
                <wp:wrapNone/>
                <wp:docPr id="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2" name="Oval 16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C5191" id="Group 161" o:spid="_x0000_s1026" style="position:absolute;margin-left:0;margin-top:10in;width:43.2pt;height:43.2pt;z-index:2517043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Rh5rnhoEAAAtCwAADgAAAAAAAAAAAAAAAAAuAgAAZHJzL2Uyb0RvYy54bWxQSwECLQAUAAYA&#10;CAAAACEAkPxJ0twAAAAJAQAADwAAAAAAAAAAAAAAAAB0BgAAZHJzL2Rvd25yZXYueG1sUEsFBgAA&#10;AAAEAAQA8wAAAH0HAAAAAA==&#10;">
                <v:oval id="Oval 16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16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PV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DGyo9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</w:p>
    <w:sdt>
      <w:sdtPr>
        <w:alias w:val="Subtitle"/>
        <w:tag w:val="Subtitle"/>
        <w:id w:val="165211333"/>
        <w:placeholder>
          <w:docPart w:val="C3DA48DC30C54B9DB7032F4A4F377E9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EC387F" w:rsidRDefault="00EC387F">
          <w:pPr>
            <w:pStyle w:val="Subtitle"/>
          </w:pPr>
          <w:r>
            <w:t>Database Website</w:t>
          </w:r>
        </w:p>
      </w:sdtContent>
    </w:sdt>
    <w:p w:rsidR="00EC387F" w:rsidRDefault="00EC387F" w:rsidP="00EC387F">
      <w:pPr>
        <w:pStyle w:val="Title"/>
      </w:pPr>
      <w:r>
        <w:t>Introduction</w:t>
      </w:r>
    </w:p>
    <w:p w:rsidR="00EC387F" w:rsidRDefault="00EC387F" w:rsidP="00D91A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bn-IN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bidi="bn-IN"/>
        </w:rPr>
        <w:t>Our motive was to build a website to serve the people who intend to perform Hajj/</w:t>
      </w:r>
      <w:proofErr w:type="spellStart"/>
      <w:r>
        <w:rPr>
          <w:rFonts w:ascii="Times New Roman" w:hAnsi="Times New Roman" w:cs="Times New Roman"/>
          <w:sz w:val="24"/>
          <w:szCs w:val="24"/>
          <w:lang w:bidi="bn-IN"/>
        </w:rPr>
        <w:t>Umrah</w:t>
      </w:r>
      <w:proofErr w:type="spellEnd"/>
      <w:r w:rsidR="0033214B">
        <w:rPr>
          <w:rFonts w:ascii="Times New Roman" w:hAnsi="Times New Roman" w:cs="Times New Roman"/>
          <w:sz w:val="24"/>
          <w:szCs w:val="24"/>
          <w:lang w:bidi="bn-IN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bidi="bn-IN"/>
        </w:rPr>
        <w:t>people who wou</w:t>
      </w:r>
      <w:r w:rsidR="0033214B">
        <w:rPr>
          <w:rFonts w:ascii="Times New Roman" w:hAnsi="Times New Roman" w:cs="Times New Roman"/>
          <w:sz w:val="24"/>
          <w:szCs w:val="24"/>
          <w:lang w:bidi="bn-IN"/>
        </w:rPr>
        <w:t>ld be performing Hajj/</w:t>
      </w:r>
      <w:proofErr w:type="spellStart"/>
      <w:r w:rsidR="0033214B">
        <w:rPr>
          <w:rFonts w:ascii="Times New Roman" w:hAnsi="Times New Roman" w:cs="Times New Roman"/>
          <w:sz w:val="24"/>
          <w:szCs w:val="24"/>
          <w:lang w:bidi="bn-IN"/>
        </w:rPr>
        <w:t>Umrah</w:t>
      </w:r>
      <w:proofErr w:type="spellEnd"/>
      <w:r w:rsidR="0033214B">
        <w:rPr>
          <w:rFonts w:ascii="Times New Roman" w:hAnsi="Times New Roman" w:cs="Times New Roman"/>
          <w:sz w:val="24"/>
          <w:szCs w:val="24"/>
          <w:lang w:bidi="bn-IN"/>
        </w:rPr>
        <w:t xml:space="preserve"> the following year</w:t>
      </w:r>
      <w:r w:rsidR="006E1F0A">
        <w:rPr>
          <w:rFonts w:ascii="Times New Roman" w:hAnsi="Times New Roman" w:cs="Times New Roman"/>
          <w:sz w:val="24"/>
          <w:szCs w:val="24"/>
          <w:lang w:bidi="bn-IN"/>
        </w:rPr>
        <w:t>, enlisted under Government (Admin)</w:t>
      </w:r>
      <w:r w:rsidR="0033214B">
        <w:rPr>
          <w:rFonts w:ascii="Times New Roman" w:hAnsi="Times New Roman" w:cs="Times New Roman"/>
          <w:sz w:val="24"/>
          <w:szCs w:val="24"/>
          <w:lang w:bidi="bn-IN"/>
        </w:rPr>
        <w:t>.</w:t>
      </w:r>
    </w:p>
    <w:p w:rsidR="007A50B7" w:rsidRDefault="0033214B" w:rsidP="00D91A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bn-IN"/>
        </w:rPr>
      </w:pPr>
      <w:r>
        <w:rPr>
          <w:rFonts w:ascii="Times New Roman" w:hAnsi="Times New Roman" w:cs="Times New Roman"/>
          <w:sz w:val="24"/>
          <w:szCs w:val="24"/>
          <w:lang w:bidi="bn-IN"/>
        </w:rPr>
        <w:t>The Database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 contain</w:t>
      </w:r>
      <w:r>
        <w:rPr>
          <w:rFonts w:ascii="Times New Roman" w:hAnsi="Times New Roman" w:cs="Times New Roman"/>
          <w:sz w:val="24"/>
          <w:szCs w:val="24"/>
          <w:lang w:bidi="bn-IN"/>
        </w:rPr>
        <w:t>s every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 information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 about a hajji, authorized hajj</w:t>
      </w:r>
      <w:r w:rsidR="004B7A0D">
        <w:rPr>
          <w:rFonts w:ascii="Times New Roman" w:hAnsi="Times New Roman" w:cs="Times New Roman"/>
          <w:sz w:val="24"/>
          <w:szCs w:val="24"/>
          <w:lang w:bidi="bn-IN"/>
        </w:rPr>
        <w:t xml:space="preserve"> agencies, </w:t>
      </w:r>
      <w:proofErr w:type="spellStart"/>
      <w:r w:rsidR="004B7A0D">
        <w:rPr>
          <w:rFonts w:ascii="Times New Roman" w:hAnsi="Times New Roman" w:cs="Times New Roman"/>
          <w:sz w:val="24"/>
          <w:szCs w:val="24"/>
          <w:lang w:bidi="bn-IN"/>
        </w:rPr>
        <w:t>monazzems</w:t>
      </w:r>
      <w:proofErr w:type="spellEnd"/>
      <w:r w:rsidR="004B7A0D">
        <w:rPr>
          <w:rFonts w:ascii="Times New Roman" w:hAnsi="Times New Roman" w:cs="Times New Roman"/>
          <w:sz w:val="24"/>
          <w:szCs w:val="24"/>
          <w:lang w:bidi="bn-IN"/>
        </w:rPr>
        <w:t xml:space="preserve"> and guides (</w:t>
      </w:r>
      <w:r>
        <w:rPr>
          <w:rFonts w:ascii="Times New Roman" w:hAnsi="Times New Roman" w:cs="Times New Roman"/>
          <w:sz w:val="24"/>
          <w:szCs w:val="24"/>
          <w:lang w:bidi="bn-IN"/>
        </w:rPr>
        <w:t>who help hajjis through the program</w:t>
      </w:r>
      <w:r w:rsidR="00A94B4D">
        <w:rPr>
          <w:rFonts w:ascii="Times New Roman" w:hAnsi="Times New Roman" w:cs="Times New Roman"/>
          <w:sz w:val="24"/>
          <w:szCs w:val="24"/>
          <w:lang w:bidi="bn-IN"/>
        </w:rPr>
        <w:t>)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 and the website generates relative queries</w:t>
      </w:r>
      <w:r w:rsidR="006E1F0A">
        <w:rPr>
          <w:rFonts w:ascii="Times New Roman" w:hAnsi="Times New Roman" w:cs="Times New Roman"/>
          <w:sz w:val="24"/>
          <w:szCs w:val="24"/>
          <w:lang w:bidi="bn-IN"/>
        </w:rPr>
        <w:t xml:space="preserve"> and information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 to help anyone interested in performing hajj/</w:t>
      </w:r>
      <w:proofErr w:type="spellStart"/>
      <w:r>
        <w:rPr>
          <w:rFonts w:ascii="Times New Roman" w:hAnsi="Times New Roman" w:cs="Times New Roman"/>
          <w:sz w:val="24"/>
          <w:szCs w:val="24"/>
          <w:lang w:bidi="bn-IN"/>
        </w:rPr>
        <w:t>umrah</w:t>
      </w:r>
      <w:proofErr w:type="spellEnd"/>
      <w:r>
        <w:rPr>
          <w:rFonts w:ascii="Times New Roman" w:hAnsi="Times New Roman" w:cs="Times New Roman"/>
          <w:sz w:val="24"/>
          <w:szCs w:val="24"/>
          <w:lang w:bidi="bn-IN"/>
        </w:rPr>
        <w:t xml:space="preserve"> next</w:t>
      </w:r>
      <w:r w:rsidR="006E1F0A">
        <w:rPr>
          <w:rFonts w:ascii="Times New Roman" w:hAnsi="Times New Roman" w:cs="Times New Roman"/>
          <w:sz w:val="24"/>
          <w:szCs w:val="24"/>
          <w:lang w:bidi="bn-IN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 the relative</w:t>
      </w:r>
      <w:r w:rsidR="006E1F0A">
        <w:rPr>
          <w:rFonts w:ascii="Times New Roman" w:hAnsi="Times New Roman" w:cs="Times New Roman"/>
          <w:sz w:val="24"/>
          <w:szCs w:val="24"/>
          <w:lang w:bidi="bn-IN"/>
        </w:rPr>
        <w:t>s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/family members </w:t>
      </w:r>
      <w:r w:rsidR="006E1F0A">
        <w:rPr>
          <w:rFonts w:ascii="Times New Roman" w:hAnsi="Times New Roman" w:cs="Times New Roman"/>
          <w:sz w:val="24"/>
          <w:szCs w:val="24"/>
          <w:lang w:bidi="bn-IN"/>
        </w:rPr>
        <w:t>of any hajji. Details of any registered hajji could be inserted through the website to the database by admin</w:t>
      </w:r>
      <w:r w:rsidR="007A50B7">
        <w:rPr>
          <w:rFonts w:ascii="Times New Roman" w:hAnsi="Times New Roman" w:cs="Times New Roman"/>
          <w:sz w:val="24"/>
          <w:szCs w:val="24"/>
          <w:lang w:bidi="bn-IN"/>
        </w:rPr>
        <w:t xml:space="preserve"> members (or Government authority</w:t>
      </w:r>
      <w:r w:rsidR="004B7A0D">
        <w:rPr>
          <w:rFonts w:ascii="Times New Roman" w:hAnsi="Times New Roman" w:cs="Times New Roman"/>
          <w:sz w:val="24"/>
          <w:szCs w:val="24"/>
          <w:lang w:bidi="bn-IN"/>
        </w:rPr>
        <w:t>/Officials</w:t>
      </w:r>
      <w:r w:rsidR="007A50B7">
        <w:rPr>
          <w:rFonts w:ascii="Times New Roman" w:hAnsi="Times New Roman" w:cs="Times New Roman"/>
          <w:sz w:val="24"/>
          <w:szCs w:val="24"/>
          <w:lang w:bidi="bn-IN"/>
        </w:rPr>
        <w:t>). The website provides a list of authorized agencies and the guides with their contacts for people to differentiate between fake and original ones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. </w:t>
      </w:r>
    </w:p>
    <w:p w:rsidR="00EC387F" w:rsidRDefault="007A50B7" w:rsidP="00D91A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bn-IN"/>
        </w:rPr>
      </w:pPr>
      <w:r>
        <w:rPr>
          <w:rFonts w:ascii="Times New Roman" w:hAnsi="Times New Roman" w:cs="Times New Roman"/>
          <w:sz w:val="24"/>
          <w:szCs w:val="24"/>
          <w:lang w:bidi="bn-IN"/>
        </w:rPr>
        <w:t xml:space="preserve">Every 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year thousands of Muslims from Bangladesh intend to perform 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>Hajj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 or </w:t>
      </w:r>
      <w:proofErr w:type="spellStart"/>
      <w:r w:rsidR="0009677D">
        <w:rPr>
          <w:rFonts w:ascii="Times New Roman" w:hAnsi="Times New Roman" w:cs="Times New Roman"/>
          <w:sz w:val="24"/>
          <w:szCs w:val="24"/>
          <w:lang w:bidi="bn-IN"/>
        </w:rPr>
        <w:t>Umrah</w:t>
      </w:r>
      <w:proofErr w:type="spellEnd"/>
      <w:r w:rsidR="00EC387F">
        <w:rPr>
          <w:rFonts w:ascii="Times New Roman" w:hAnsi="Times New Roman" w:cs="Times New Roman"/>
          <w:sz w:val="24"/>
          <w:szCs w:val="24"/>
          <w:lang w:bidi="bn-IN"/>
        </w:rPr>
        <w:t>. Unfortunately a majority among them can’t get on to the plan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>e b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ecause 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of 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numerous fake Hajj agencies 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>and also travel agents who make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 xml:space="preserve"> good use of the illitera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cy of 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>the hajjis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 and deceive them. They take a huge amount of </w:t>
      </w:r>
      <w:r w:rsidR="00EC387F">
        <w:rPr>
          <w:rFonts w:ascii="Times New Roman" w:hAnsi="Times New Roman" w:cs="Times New Roman"/>
          <w:sz w:val="24"/>
          <w:szCs w:val="24"/>
          <w:lang w:bidi="bn-IN"/>
        </w:rPr>
        <w:t>money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 as advance and get away</w:t>
      </w:r>
      <w:r w:rsidR="004B7A0D">
        <w:rPr>
          <w:rFonts w:ascii="Times New Roman" w:hAnsi="Times New Roman" w:cs="Times New Roman"/>
          <w:sz w:val="24"/>
          <w:szCs w:val="24"/>
          <w:lang w:bidi="bn-IN"/>
        </w:rPr>
        <w:t>,</w:t>
      </w:r>
      <w:r w:rsidR="0009677D">
        <w:rPr>
          <w:rFonts w:ascii="Times New Roman" w:hAnsi="Times New Roman" w:cs="Times New Roman"/>
          <w:sz w:val="24"/>
          <w:szCs w:val="24"/>
          <w:lang w:bidi="bn-IN"/>
        </w:rPr>
        <w:t xml:space="preserve"> leaving them helpless.</w:t>
      </w:r>
    </w:p>
    <w:p w:rsidR="0009677D" w:rsidRDefault="0009677D" w:rsidP="00D91A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bn-IN"/>
        </w:rPr>
      </w:pPr>
      <w:r>
        <w:rPr>
          <w:rFonts w:ascii="Times New Roman" w:hAnsi="Times New Roman" w:cs="Times New Roman"/>
          <w:sz w:val="24"/>
          <w:szCs w:val="24"/>
          <w:lang w:bidi="bn-IN"/>
        </w:rPr>
        <w:t>We tried our best to meet the expectations of the hajjis, their</w:t>
      </w:r>
      <w:r w:rsidR="00E74E47">
        <w:rPr>
          <w:rFonts w:ascii="Times New Roman" w:hAnsi="Times New Roman" w:cs="Times New Roman"/>
          <w:sz w:val="24"/>
          <w:szCs w:val="24"/>
          <w:lang w:bidi="bn-IN"/>
        </w:rPr>
        <w:t xml:space="preserve"> concerned</w:t>
      </w:r>
      <w:r>
        <w:rPr>
          <w:rFonts w:ascii="Times New Roman" w:hAnsi="Times New Roman" w:cs="Times New Roman"/>
          <w:sz w:val="24"/>
          <w:szCs w:val="24"/>
          <w:lang w:bidi="bn-IN"/>
        </w:rPr>
        <w:t xml:space="preserve"> family members and other interested persons with the detail</w:t>
      </w:r>
      <w:r w:rsidR="004B7A0D">
        <w:rPr>
          <w:rFonts w:ascii="Times New Roman" w:hAnsi="Times New Roman" w:cs="Times New Roman"/>
          <w:sz w:val="24"/>
          <w:szCs w:val="24"/>
          <w:lang w:bidi="bn-IN"/>
        </w:rPr>
        <w:t>ed information and report</w:t>
      </w:r>
      <w:r w:rsidR="00E74E47">
        <w:rPr>
          <w:rFonts w:ascii="Times New Roman" w:hAnsi="Times New Roman" w:cs="Times New Roman"/>
          <w:sz w:val="24"/>
          <w:szCs w:val="24"/>
          <w:lang w:bidi="bn-IN"/>
        </w:rPr>
        <w:t xml:space="preserve"> to help them with their queries.</w:t>
      </w:r>
    </w:p>
    <w:p w:rsidR="00EC387F" w:rsidRDefault="00EC387F" w:rsidP="00D91A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bidi="bn-IN"/>
        </w:rPr>
      </w:pPr>
    </w:p>
    <w:p w:rsidR="00A94B4D" w:rsidRDefault="00A94B4D" w:rsidP="00EC387F">
      <w:pPr>
        <w:jc w:val="both"/>
        <w:rPr>
          <w:rFonts w:ascii="Times New Roman" w:hAnsi="Times New Roman" w:cs="Times New Roman"/>
          <w:sz w:val="24"/>
          <w:szCs w:val="24"/>
          <w:lang w:bidi="bn-IN"/>
        </w:rPr>
      </w:pPr>
    </w:p>
    <w:p w:rsidR="00A94B4D" w:rsidRDefault="00A94B4D" w:rsidP="00EC387F">
      <w:pPr>
        <w:jc w:val="both"/>
        <w:rPr>
          <w:rFonts w:ascii="Times New Roman" w:hAnsi="Times New Roman" w:cs="Times New Roman"/>
          <w:sz w:val="24"/>
          <w:szCs w:val="24"/>
          <w:lang w:bidi="bn-IN"/>
        </w:rPr>
      </w:pPr>
    </w:p>
    <w:p w:rsidR="002B69C5" w:rsidRDefault="009355AC" w:rsidP="00AC6167">
      <w:pPr>
        <w:pStyle w:val="Title"/>
        <w:spacing w:line="360" w:lineRule="auto"/>
        <w:rPr>
          <w:lang w:bidi="bn-IN"/>
        </w:rPr>
      </w:pPr>
      <w:r>
        <w:rPr>
          <w:lang w:bidi="bn-IN"/>
        </w:rPr>
        <w:lastRenderedPageBreak/>
        <w:t>User Features and Manual</w:t>
      </w:r>
    </w:p>
    <w:p w:rsidR="002B69C5" w:rsidRPr="00D91A22" w:rsidRDefault="002B69C5" w:rsidP="00D91A22">
      <w:pPr>
        <w:spacing w:line="360" w:lineRule="auto"/>
        <w:rPr>
          <w:sz w:val="24"/>
          <w:szCs w:val="24"/>
        </w:rPr>
      </w:pPr>
      <w:r w:rsidRPr="00D91A22">
        <w:rPr>
          <w:sz w:val="24"/>
          <w:szCs w:val="24"/>
        </w:rPr>
        <w:t>We can think of three types of users for our website.</w:t>
      </w:r>
    </w:p>
    <w:p w:rsidR="002B69C5" w:rsidRPr="00CE40E6" w:rsidRDefault="00255E7E" w:rsidP="00D91A22">
      <w:pPr>
        <w:spacing w:line="360" w:lineRule="auto"/>
        <w:rPr>
          <w:sz w:val="24"/>
          <w:szCs w:val="24"/>
        </w:rPr>
      </w:pPr>
      <w:r w:rsidRPr="00D91A22">
        <w:rPr>
          <w:sz w:val="24"/>
          <w:szCs w:val="24"/>
        </w:rPr>
        <w:t>They are mentioned below:</w:t>
      </w:r>
    </w:p>
    <w:p w:rsidR="002B69C5" w:rsidRPr="009355AC" w:rsidRDefault="00255E7E" w:rsidP="00D91A22">
      <w:pPr>
        <w:spacing w:line="360" w:lineRule="auto"/>
        <w:rPr>
          <w:sz w:val="28"/>
          <w:szCs w:val="28"/>
        </w:rPr>
      </w:pPr>
      <w:r w:rsidRPr="009355AC">
        <w:rPr>
          <w:noProof/>
          <w:sz w:val="28"/>
          <w:szCs w:val="28"/>
          <w:lang w:eastAsia="en-US"/>
        </w:rPr>
        <w:drawing>
          <wp:inline distT="0" distB="0" distL="0" distR="0">
            <wp:extent cx="4714875" cy="2190750"/>
            <wp:effectExtent l="0" t="0" r="9525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2B69C5" w:rsidRPr="009355AC" w:rsidRDefault="002B69C5" w:rsidP="00D91A22">
      <w:pPr>
        <w:pStyle w:val="Title"/>
        <w:spacing w:line="360" w:lineRule="auto"/>
        <w:rPr>
          <w:rFonts w:ascii="Times New Roman" w:hAnsi="Times New Roman" w:cs="Times New Roman"/>
          <w:sz w:val="28"/>
          <w:szCs w:val="28"/>
          <w:lang w:bidi="bn-IN"/>
        </w:rPr>
      </w:pPr>
    </w:p>
    <w:p w:rsidR="002B69C5" w:rsidRPr="004B7A0D" w:rsidRDefault="00255E7E" w:rsidP="004B7A0D">
      <w:pPr>
        <w:pStyle w:val="Heading1"/>
        <w:numPr>
          <w:ilvl w:val="0"/>
          <w:numId w:val="10"/>
        </w:numPr>
      </w:pPr>
      <w:r w:rsidRPr="004B7A0D">
        <w:t>General User:</w:t>
      </w:r>
    </w:p>
    <w:p w:rsidR="00255E7E" w:rsidRPr="00D91A22" w:rsidRDefault="00255E7E" w:rsidP="00D91A22">
      <w:pPr>
        <w:spacing w:line="360" w:lineRule="auto"/>
        <w:ind w:left="720"/>
        <w:rPr>
          <w:sz w:val="24"/>
          <w:szCs w:val="24"/>
          <w:lang w:bidi="bn-IN"/>
        </w:rPr>
      </w:pPr>
      <w:r w:rsidRPr="00D91A22">
        <w:rPr>
          <w:sz w:val="24"/>
          <w:szCs w:val="24"/>
          <w:lang w:bidi="bn-IN"/>
        </w:rPr>
        <w:t xml:space="preserve">General User is any random person who came to visit the website, someone </w:t>
      </w:r>
      <w:r w:rsidR="00274FC3" w:rsidRPr="00D91A22">
        <w:rPr>
          <w:sz w:val="24"/>
          <w:szCs w:val="24"/>
          <w:lang w:bidi="bn-IN"/>
        </w:rPr>
        <w:t xml:space="preserve">who </w:t>
      </w:r>
      <w:r w:rsidRPr="00D91A22">
        <w:rPr>
          <w:sz w:val="24"/>
          <w:szCs w:val="24"/>
          <w:lang w:bidi="bn-IN"/>
        </w:rPr>
        <w:t>needs Information/Contact numbers regarding Hajj</w:t>
      </w:r>
      <w:r w:rsidR="00274FC3" w:rsidRPr="00D91A22">
        <w:rPr>
          <w:sz w:val="24"/>
          <w:szCs w:val="24"/>
          <w:lang w:bidi="bn-IN"/>
        </w:rPr>
        <w:t xml:space="preserve"> or anyone interested to perform hajj. He/she doesn’t have any tracking Id/Hid or passport number of any hajji, or we can say the person have no access to any search key value.</w:t>
      </w:r>
    </w:p>
    <w:p w:rsidR="009355AC" w:rsidRDefault="009355AC" w:rsidP="00D91A22">
      <w:pPr>
        <w:pStyle w:val="Heading2"/>
        <w:spacing w:line="360" w:lineRule="auto"/>
        <w:rPr>
          <w:lang w:bidi="bn-IN"/>
        </w:rPr>
      </w:pPr>
    </w:p>
    <w:p w:rsidR="00274FC3" w:rsidRDefault="00274FC3" w:rsidP="00D91A22">
      <w:pPr>
        <w:pStyle w:val="Heading2"/>
        <w:spacing w:line="360" w:lineRule="auto"/>
        <w:rPr>
          <w:lang w:bidi="bn-IN"/>
        </w:rPr>
      </w:pPr>
      <w:r>
        <w:rPr>
          <w:lang w:bidi="bn-IN"/>
        </w:rPr>
        <w:t>Features:</w:t>
      </w:r>
    </w:p>
    <w:p w:rsidR="009355AC" w:rsidRDefault="00274FC3" w:rsidP="00D91A22">
      <w:pPr>
        <w:spacing w:line="360" w:lineRule="auto"/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The person can:</w:t>
      </w:r>
    </w:p>
    <w:p w:rsidR="00274FC3" w:rsidRPr="009355AC" w:rsidRDefault="00274FC3" w:rsidP="00D91A22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bn-IN"/>
        </w:rPr>
      </w:pPr>
      <w:r w:rsidRPr="009355AC">
        <w:rPr>
          <w:sz w:val="24"/>
          <w:szCs w:val="24"/>
          <w:lang w:bidi="bn-IN"/>
        </w:rPr>
        <w:t>See the homepage and the scrolling news updates</w:t>
      </w:r>
    </w:p>
    <w:p w:rsidR="009355AC" w:rsidRDefault="00172C58" w:rsidP="009355AC">
      <w:pPr>
        <w:keepNext/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4258753" cy="2000250"/>
            <wp:effectExtent l="19050" t="0" r="8447" b="0"/>
            <wp:docPr id="9" name="Picture 8" descr="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723" cy="20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58" w:rsidRDefault="009355AC" w:rsidP="009355AC">
      <w:pPr>
        <w:pStyle w:val="Caption"/>
        <w:jc w:val="left"/>
      </w:pPr>
      <w:bookmarkStart w:id="0" w:name="_Toc501349502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1</w:t>
      </w:r>
      <w:r w:rsidR="00B56F27">
        <w:rPr>
          <w:noProof/>
        </w:rPr>
        <w:fldChar w:fldCharType="end"/>
      </w:r>
      <w:r>
        <w:t xml:space="preserve"> : Homepage</w:t>
      </w:r>
      <w:bookmarkEnd w:id="0"/>
    </w:p>
    <w:p w:rsidR="009355AC" w:rsidRPr="009355AC" w:rsidRDefault="009355AC" w:rsidP="009355AC"/>
    <w:p w:rsidR="00274FC3" w:rsidRDefault="00274FC3" w:rsidP="00274FC3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See the developers/admin members of the website and their details</w:t>
      </w:r>
      <w:r w:rsidR="004B7A0D">
        <w:rPr>
          <w:sz w:val="24"/>
          <w:szCs w:val="24"/>
          <w:lang w:bidi="bn-IN"/>
        </w:rPr>
        <w:t xml:space="preserve"> (in the “About Us” section)</w:t>
      </w:r>
    </w:p>
    <w:p w:rsidR="004B7A0D" w:rsidRPr="00172C58" w:rsidRDefault="004B7A0D" w:rsidP="004B7A0D">
      <w:pPr>
        <w:pStyle w:val="ListParagraph"/>
        <w:rPr>
          <w:sz w:val="24"/>
          <w:szCs w:val="24"/>
          <w:lang w:bidi="bn-IN"/>
        </w:rPr>
      </w:pPr>
    </w:p>
    <w:p w:rsidR="00274FC3" w:rsidRDefault="004B7A0D" w:rsidP="00274FC3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>
        <w:rPr>
          <w:sz w:val="24"/>
          <w:szCs w:val="24"/>
          <w:lang w:bidi="bn-IN"/>
        </w:rPr>
        <w:t>Have information’s of Authorized A</w:t>
      </w:r>
      <w:r w:rsidR="00274FC3" w:rsidRPr="00172C58">
        <w:rPr>
          <w:sz w:val="24"/>
          <w:szCs w:val="24"/>
          <w:lang w:bidi="bn-IN"/>
        </w:rPr>
        <w:t xml:space="preserve">gencies and </w:t>
      </w:r>
      <w:r>
        <w:rPr>
          <w:sz w:val="24"/>
          <w:szCs w:val="24"/>
          <w:lang w:bidi="bn-IN"/>
        </w:rPr>
        <w:t xml:space="preserve">could </w:t>
      </w:r>
      <w:r w:rsidR="00274FC3" w:rsidRPr="00172C58">
        <w:rPr>
          <w:sz w:val="24"/>
          <w:szCs w:val="24"/>
          <w:lang w:bidi="bn-IN"/>
        </w:rPr>
        <w:t>contact them</w:t>
      </w:r>
    </w:p>
    <w:p w:rsidR="00FC70DC" w:rsidRPr="00FC70DC" w:rsidRDefault="00FC70DC" w:rsidP="00FC70DC">
      <w:pPr>
        <w:rPr>
          <w:sz w:val="24"/>
          <w:szCs w:val="24"/>
          <w:lang w:bidi="bn-IN"/>
        </w:rPr>
      </w:pPr>
      <w:r>
        <w:rPr>
          <w:sz w:val="24"/>
          <w:szCs w:val="24"/>
          <w:lang w:bidi="bn-IN"/>
        </w:rPr>
        <w:t xml:space="preserve">           (Click the button called “Hajj Agency” in the navigation bar)</w:t>
      </w:r>
    </w:p>
    <w:p w:rsidR="009355AC" w:rsidRDefault="00172C58" w:rsidP="009355AC">
      <w:pPr>
        <w:pStyle w:val="ListParagraph"/>
        <w:keepNext/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387973" cy="2914650"/>
            <wp:effectExtent l="19050" t="0" r="0" b="0"/>
            <wp:docPr id="8" name="Picture 7" descr="ag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cy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97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58" w:rsidRDefault="009355AC" w:rsidP="009355AC">
      <w:pPr>
        <w:pStyle w:val="Caption"/>
        <w:jc w:val="left"/>
      </w:pPr>
      <w:bookmarkStart w:id="1" w:name="_Toc501349503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2</w:t>
      </w:r>
      <w:r w:rsidR="00B56F27">
        <w:rPr>
          <w:noProof/>
        </w:rPr>
        <w:fldChar w:fldCharType="end"/>
      </w:r>
      <w:r>
        <w:t xml:space="preserve"> : Authorized Hajj Agencies</w:t>
      </w:r>
      <w:bookmarkEnd w:id="1"/>
    </w:p>
    <w:p w:rsidR="004B7A0D" w:rsidRPr="004B7A0D" w:rsidRDefault="004B7A0D" w:rsidP="004B7A0D"/>
    <w:p w:rsidR="00274FC3" w:rsidRDefault="00274FC3" w:rsidP="00274FC3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Get information’s and contact numbers of the valid Guides</w:t>
      </w:r>
    </w:p>
    <w:p w:rsidR="00FC70DC" w:rsidRDefault="00FC70DC" w:rsidP="00FC70DC">
      <w:pPr>
        <w:pStyle w:val="ListParagraph"/>
        <w:rPr>
          <w:sz w:val="24"/>
          <w:szCs w:val="24"/>
          <w:lang w:bidi="bn-IN"/>
        </w:rPr>
      </w:pPr>
      <w:r>
        <w:rPr>
          <w:sz w:val="24"/>
          <w:szCs w:val="24"/>
          <w:lang w:bidi="bn-IN"/>
        </w:rPr>
        <w:t>(Click “Guides” from the navigation bar)</w:t>
      </w:r>
    </w:p>
    <w:p w:rsidR="004B7A0D" w:rsidRDefault="004B7A0D" w:rsidP="004B7A0D">
      <w:pPr>
        <w:rPr>
          <w:sz w:val="24"/>
          <w:szCs w:val="24"/>
          <w:lang w:bidi="bn-IN"/>
        </w:rPr>
      </w:pPr>
    </w:p>
    <w:p w:rsidR="004B7A0D" w:rsidRPr="004B7A0D" w:rsidRDefault="004B7A0D" w:rsidP="004B7A0D">
      <w:pPr>
        <w:rPr>
          <w:sz w:val="24"/>
          <w:szCs w:val="24"/>
          <w:lang w:bidi="bn-IN"/>
        </w:rPr>
      </w:pPr>
    </w:p>
    <w:p w:rsidR="00274FC3" w:rsidRPr="004B7A0D" w:rsidRDefault="00274FC3" w:rsidP="004B7A0D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Go through notices</w:t>
      </w:r>
      <w:r w:rsidR="004B7A0D">
        <w:rPr>
          <w:sz w:val="24"/>
          <w:szCs w:val="24"/>
          <w:lang w:bidi="bn-IN"/>
        </w:rPr>
        <w:t xml:space="preserve">                                                                                    (By clicking the “Notices” button in the navigation bar)</w:t>
      </w:r>
    </w:p>
    <w:p w:rsidR="009355AC" w:rsidRDefault="009355AC" w:rsidP="009355AC">
      <w:pPr>
        <w:keepNext/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4533900" cy="1475616"/>
            <wp:effectExtent l="19050" t="0" r="0" b="0"/>
            <wp:docPr id="10" name="Picture 9" descr="not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es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215" cy="1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AC" w:rsidRDefault="009355AC" w:rsidP="009355AC">
      <w:pPr>
        <w:pStyle w:val="Caption"/>
        <w:jc w:val="left"/>
      </w:pPr>
      <w:bookmarkStart w:id="2" w:name="_Toc501349504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3</w:t>
      </w:r>
      <w:r w:rsidR="00B56F27">
        <w:rPr>
          <w:noProof/>
        </w:rPr>
        <w:fldChar w:fldCharType="end"/>
      </w:r>
      <w:r>
        <w:t xml:space="preserve"> : Notices</w:t>
      </w:r>
      <w:bookmarkEnd w:id="2"/>
    </w:p>
    <w:p w:rsidR="004B7A0D" w:rsidRPr="004B7A0D" w:rsidRDefault="004B7A0D" w:rsidP="004B7A0D"/>
    <w:p w:rsidR="00274FC3" w:rsidRPr="00172C58" w:rsidRDefault="00274FC3" w:rsidP="00274FC3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 xml:space="preserve">Send messages/Give feedbacks </w:t>
      </w:r>
    </w:p>
    <w:p w:rsidR="00EA6A25" w:rsidRDefault="00274FC3" w:rsidP="00EA6A25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Ask for any query through sending message</w:t>
      </w:r>
    </w:p>
    <w:p w:rsidR="004B7A0D" w:rsidRPr="00172C58" w:rsidRDefault="004B7A0D" w:rsidP="004B7A0D">
      <w:pPr>
        <w:pStyle w:val="ListParagraph"/>
        <w:rPr>
          <w:sz w:val="24"/>
          <w:szCs w:val="24"/>
          <w:lang w:bidi="bn-IN"/>
        </w:rPr>
      </w:pPr>
      <w:r>
        <w:rPr>
          <w:sz w:val="24"/>
          <w:szCs w:val="24"/>
          <w:lang w:bidi="bn-IN"/>
        </w:rPr>
        <w:t>(By clicking the “Contact” button in the navigation bar)</w:t>
      </w:r>
    </w:p>
    <w:p w:rsidR="004B7A0D" w:rsidRDefault="004B7A0D" w:rsidP="004B7A0D">
      <w:pPr>
        <w:pStyle w:val="ListParagraph"/>
        <w:rPr>
          <w:sz w:val="24"/>
          <w:szCs w:val="24"/>
          <w:lang w:bidi="bn-IN"/>
        </w:rPr>
      </w:pPr>
    </w:p>
    <w:p w:rsidR="009355AC" w:rsidRDefault="00172C58" w:rsidP="009355AC">
      <w:pPr>
        <w:keepNext/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3162300" cy="3428434"/>
            <wp:effectExtent l="19050" t="0" r="0" b="0"/>
            <wp:docPr id="5" name="Picture 4" descr="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AC" w:rsidRDefault="009355AC" w:rsidP="00CE40E6">
      <w:pPr>
        <w:pStyle w:val="Caption"/>
        <w:jc w:val="left"/>
      </w:pPr>
      <w:bookmarkStart w:id="3" w:name="_Toc501349505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4</w:t>
      </w:r>
      <w:r w:rsidR="00B56F27">
        <w:rPr>
          <w:noProof/>
        </w:rPr>
        <w:fldChar w:fldCharType="end"/>
      </w:r>
      <w:r>
        <w:t xml:space="preserve"> : Contact Admin Members through sending messages</w:t>
      </w:r>
      <w:bookmarkEnd w:id="3"/>
    </w:p>
    <w:p w:rsidR="009355AC" w:rsidRPr="009355AC" w:rsidRDefault="009355AC" w:rsidP="009355AC"/>
    <w:p w:rsidR="00274FC3" w:rsidRPr="00172C58" w:rsidRDefault="00EA6A25" w:rsidP="00EA6A25">
      <w:pPr>
        <w:pStyle w:val="ListParagraph"/>
        <w:numPr>
          <w:ilvl w:val="0"/>
          <w:numId w:val="5"/>
        </w:numPr>
        <w:rPr>
          <w:sz w:val="24"/>
          <w:szCs w:val="24"/>
          <w:lang w:bidi="bn-IN"/>
        </w:rPr>
      </w:pPr>
      <w:r w:rsidRPr="00172C58">
        <w:rPr>
          <w:sz w:val="24"/>
          <w:szCs w:val="24"/>
          <w:lang w:bidi="bn-IN"/>
        </w:rPr>
        <w:t>Get Important links, emails and contact numbers of ministries, Helpdesks and offices regarding Hajj</w:t>
      </w:r>
      <w:r w:rsidR="004B7A0D">
        <w:rPr>
          <w:sz w:val="24"/>
          <w:szCs w:val="24"/>
          <w:lang w:bidi="bn-IN"/>
        </w:rPr>
        <w:t xml:space="preserve">  (By clicking the Contact button in the navigation bar)</w:t>
      </w:r>
    </w:p>
    <w:p w:rsidR="009355AC" w:rsidRDefault="00172C58" w:rsidP="009355AC">
      <w:pPr>
        <w:pStyle w:val="Title"/>
        <w:keepNext/>
        <w:spacing w:line="360" w:lineRule="auto"/>
      </w:pPr>
      <w:r>
        <w:rPr>
          <w:noProof/>
          <w:lang w:eastAsia="en-US"/>
        </w:rPr>
        <w:drawing>
          <wp:inline distT="0" distB="0" distL="0" distR="0">
            <wp:extent cx="4533900" cy="2606992"/>
            <wp:effectExtent l="19050" t="0" r="0" b="0"/>
            <wp:docPr id="7" name="Picture 6" descr="contac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39" cy="26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9355AC" w:rsidP="009355AC">
      <w:pPr>
        <w:pStyle w:val="Caption"/>
        <w:jc w:val="left"/>
      </w:pPr>
      <w:bookmarkStart w:id="4" w:name="_Toc501349506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5</w:t>
      </w:r>
      <w:r w:rsidR="00B56F27">
        <w:rPr>
          <w:noProof/>
        </w:rPr>
        <w:fldChar w:fldCharType="end"/>
      </w:r>
      <w:r>
        <w:t xml:space="preserve"> : Contact Numbers</w:t>
      </w:r>
      <w:bookmarkEnd w:id="4"/>
    </w:p>
    <w:p w:rsidR="00FC70DC" w:rsidRPr="00FC70DC" w:rsidRDefault="00FC70DC" w:rsidP="00FC70DC"/>
    <w:p w:rsidR="002B69C5" w:rsidRDefault="0074484D" w:rsidP="009355AC">
      <w:pPr>
        <w:pStyle w:val="Heading1"/>
        <w:numPr>
          <w:ilvl w:val="0"/>
          <w:numId w:val="3"/>
        </w:numPr>
        <w:rPr>
          <w:lang w:bidi="bn-IN"/>
        </w:rPr>
      </w:pPr>
      <w:r>
        <w:rPr>
          <w:lang w:bidi="bn-IN"/>
        </w:rPr>
        <w:t>Hajji/Relatives of Hajji</w:t>
      </w:r>
    </w:p>
    <w:p w:rsidR="00FC70DC" w:rsidRPr="00FC70DC" w:rsidRDefault="00FC70DC" w:rsidP="00FC70DC">
      <w:pPr>
        <w:rPr>
          <w:lang w:bidi="bn-IN"/>
        </w:rPr>
      </w:pPr>
    </w:p>
    <w:p w:rsidR="00FC70DC" w:rsidRPr="00FC70DC" w:rsidRDefault="0074484D" w:rsidP="00CE40E6">
      <w:pPr>
        <w:spacing w:line="360" w:lineRule="auto"/>
        <w:rPr>
          <w:sz w:val="24"/>
          <w:szCs w:val="24"/>
          <w:lang w:bidi="bn-IN"/>
        </w:rPr>
      </w:pPr>
      <w:r w:rsidRPr="00FC70DC">
        <w:rPr>
          <w:sz w:val="24"/>
          <w:szCs w:val="24"/>
          <w:lang w:bidi="bn-IN"/>
        </w:rPr>
        <w:t>This user can be Hajji himself/herself, who has previously performed hajj or will perform next and has his/her HID/Tracking Id or passport number to search for his/her information’s. Any family member or relative who have this search values (HID/Passport no) for a particular Hajji can see details of the Hajji.</w:t>
      </w:r>
    </w:p>
    <w:p w:rsidR="0074484D" w:rsidRDefault="0074484D" w:rsidP="0074484D">
      <w:pPr>
        <w:pStyle w:val="Heading2"/>
        <w:rPr>
          <w:lang w:bidi="bn-IN"/>
        </w:rPr>
      </w:pPr>
      <w:r>
        <w:rPr>
          <w:lang w:bidi="bn-IN"/>
        </w:rPr>
        <w:t>Features:</w:t>
      </w:r>
    </w:p>
    <w:p w:rsidR="0074484D" w:rsidRDefault="0074484D" w:rsidP="00FC70DC">
      <w:pPr>
        <w:spacing w:line="360" w:lineRule="auto"/>
        <w:rPr>
          <w:lang w:bidi="bn-IN"/>
        </w:rPr>
      </w:pPr>
    </w:p>
    <w:p w:rsidR="0074484D" w:rsidRDefault="0074484D" w:rsidP="00FC70DC">
      <w:pPr>
        <w:spacing w:line="360" w:lineRule="auto"/>
        <w:rPr>
          <w:sz w:val="24"/>
          <w:szCs w:val="24"/>
          <w:lang w:bidi="bn-IN"/>
        </w:rPr>
      </w:pPr>
      <w:r>
        <w:rPr>
          <w:sz w:val="24"/>
          <w:szCs w:val="24"/>
          <w:lang w:bidi="bn-IN"/>
        </w:rPr>
        <w:t xml:space="preserve">Along with the features of a general user, this user can also even see the information of any particular Hajji, </w:t>
      </w:r>
      <w:proofErr w:type="gramStart"/>
      <w:r>
        <w:rPr>
          <w:sz w:val="24"/>
          <w:szCs w:val="24"/>
          <w:lang w:bidi="bn-IN"/>
        </w:rPr>
        <w:t>whose</w:t>
      </w:r>
      <w:proofErr w:type="gramEnd"/>
      <w:r>
        <w:rPr>
          <w:sz w:val="24"/>
          <w:szCs w:val="24"/>
          <w:lang w:bidi="bn-IN"/>
        </w:rPr>
        <w:t xml:space="preserve"> HID is known to him/her.</w:t>
      </w:r>
    </w:p>
    <w:p w:rsidR="00C144FC" w:rsidRDefault="0074484D" w:rsidP="00FC70DC">
      <w:pPr>
        <w:keepNext/>
        <w:spacing w:line="360" w:lineRule="auto"/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486400" cy="678180"/>
            <wp:effectExtent l="19050" t="0" r="0" b="0"/>
            <wp:docPr id="11" name="Picture 10" descr="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4D" w:rsidRDefault="00C144FC" w:rsidP="00FC70DC">
      <w:pPr>
        <w:pStyle w:val="Caption"/>
        <w:spacing w:line="360" w:lineRule="auto"/>
        <w:jc w:val="left"/>
      </w:pPr>
      <w:bookmarkStart w:id="5" w:name="_Toc501349507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6</w:t>
      </w:r>
      <w:r w:rsidR="00B56F27">
        <w:rPr>
          <w:noProof/>
        </w:rPr>
        <w:fldChar w:fldCharType="end"/>
      </w:r>
      <w:r w:rsidR="00FC70DC">
        <w:t xml:space="preserve"> </w:t>
      </w:r>
      <w:r>
        <w:t>: Navigation Bar</w:t>
      </w:r>
      <w:bookmarkEnd w:id="5"/>
    </w:p>
    <w:p w:rsidR="00C144FC" w:rsidRPr="00C144FC" w:rsidRDefault="00C144FC" w:rsidP="00FC70DC">
      <w:pPr>
        <w:spacing w:line="360" w:lineRule="auto"/>
        <w:rPr>
          <w:lang w:bidi="bn-IN"/>
        </w:rPr>
      </w:pPr>
      <w:r>
        <w:rPr>
          <w:lang w:bidi="bn-IN"/>
        </w:rPr>
        <w:t>This kind of user can make use of every element of the navigation bar including the search option.</w:t>
      </w:r>
    </w:p>
    <w:p w:rsidR="00C144FC" w:rsidRPr="00C307E9" w:rsidRDefault="00C144FC" w:rsidP="00C307E9">
      <w:pPr>
        <w:pStyle w:val="Heading1"/>
        <w:numPr>
          <w:ilvl w:val="0"/>
          <w:numId w:val="13"/>
        </w:numPr>
      </w:pPr>
      <w:r w:rsidRPr="00C307E9">
        <w:t>Admin Members</w:t>
      </w:r>
    </w:p>
    <w:p w:rsidR="00C144FC" w:rsidRPr="00EB6787" w:rsidRDefault="00C144FC" w:rsidP="00FC70DC">
      <w:p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Each Admin Member has his/her own username and password to login into such a page which has:</w:t>
      </w:r>
    </w:p>
    <w:p w:rsidR="00C144FC" w:rsidRPr="00EB6787" w:rsidRDefault="00C144FC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Detail Information’s of  all Hajji’s, Hajj Agencies</w:t>
      </w:r>
      <w:r w:rsidR="00377913" w:rsidRPr="00EB6787">
        <w:rPr>
          <w:sz w:val="24"/>
          <w:szCs w:val="24"/>
          <w:lang w:bidi="bn-IN"/>
        </w:rPr>
        <w:t xml:space="preserve"> </w:t>
      </w:r>
    </w:p>
    <w:p w:rsidR="00C144FC" w:rsidRPr="00EB6787" w:rsidRDefault="00C144FC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Death and Accident Reports</w:t>
      </w:r>
    </w:p>
    <w:p w:rsidR="002B69C5" w:rsidRPr="00EB6787" w:rsidRDefault="00C144FC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 xml:space="preserve">Information’s of  all  Agency Staff’s including </w:t>
      </w:r>
      <w:proofErr w:type="spellStart"/>
      <w:r w:rsidRPr="00EB6787">
        <w:rPr>
          <w:sz w:val="24"/>
          <w:szCs w:val="24"/>
          <w:lang w:bidi="bn-IN"/>
        </w:rPr>
        <w:t>Monazzem</w:t>
      </w:r>
      <w:proofErr w:type="spellEnd"/>
    </w:p>
    <w:p w:rsidR="00C144FC" w:rsidRPr="00EB6787" w:rsidRDefault="00C144FC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 xml:space="preserve">Details of Hajj and </w:t>
      </w:r>
      <w:proofErr w:type="spellStart"/>
      <w:r w:rsidRPr="00EB6787">
        <w:rPr>
          <w:sz w:val="24"/>
          <w:szCs w:val="24"/>
          <w:lang w:bidi="bn-IN"/>
        </w:rPr>
        <w:t>Umrah</w:t>
      </w:r>
      <w:proofErr w:type="spellEnd"/>
      <w:r w:rsidRPr="00EB6787">
        <w:rPr>
          <w:sz w:val="24"/>
          <w:szCs w:val="24"/>
          <w:lang w:bidi="bn-IN"/>
        </w:rPr>
        <w:t xml:space="preserve"> packages provided by the Hajj Agencies</w:t>
      </w:r>
    </w:p>
    <w:p w:rsidR="00377913" w:rsidRPr="00EB6787" w:rsidRDefault="00377913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User messages/feedbacks/Queries</w:t>
      </w:r>
    </w:p>
    <w:p w:rsidR="00377913" w:rsidRPr="00EB6787" w:rsidRDefault="00377913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Information’s of the Hotels of Saudi Arab</w:t>
      </w:r>
    </w:p>
    <w:p w:rsidR="00377913" w:rsidRPr="00EB6787" w:rsidRDefault="00377913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Information’s of  all the Emergency Contact Persons</w:t>
      </w:r>
    </w:p>
    <w:p w:rsidR="00377913" w:rsidRDefault="00377913" w:rsidP="00FC70D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Report regarding Physically Disable/unwell Hajji’s with their helper’s information</w:t>
      </w:r>
    </w:p>
    <w:p w:rsidR="00547A19" w:rsidRPr="00EB6787" w:rsidRDefault="00377913" w:rsidP="00FC70DC">
      <w:p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Along with all the above features, an admin member can insert</w:t>
      </w:r>
      <w:r w:rsidR="00547A19" w:rsidRPr="00EB6787">
        <w:rPr>
          <w:sz w:val="24"/>
          <w:szCs w:val="24"/>
          <w:lang w:bidi="bn-IN"/>
        </w:rPr>
        <w:t xml:space="preserve"> </w:t>
      </w:r>
      <w:r w:rsidRPr="00EB6787">
        <w:rPr>
          <w:sz w:val="24"/>
          <w:szCs w:val="24"/>
          <w:lang w:bidi="bn-IN"/>
        </w:rPr>
        <w:t>or delete any hajji information into the database.</w:t>
      </w:r>
      <w:r w:rsidR="00547A19" w:rsidRPr="00EB6787">
        <w:rPr>
          <w:sz w:val="24"/>
          <w:szCs w:val="24"/>
          <w:lang w:bidi="bn-IN"/>
        </w:rPr>
        <w:t xml:space="preserve"> So, Admin can be considered any Government official who </w:t>
      </w:r>
    </w:p>
    <w:p w:rsidR="00547A19" w:rsidRPr="00EB6787" w:rsidRDefault="00547A19" w:rsidP="00FC70DC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 xml:space="preserve">manages the database </w:t>
      </w:r>
    </w:p>
    <w:p w:rsidR="00377913" w:rsidRPr="00EB6787" w:rsidRDefault="00547A19" w:rsidP="00FC70DC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register any Hajji (through inserting his information) ,which he can get from the authorized hajj agencies</w:t>
      </w:r>
    </w:p>
    <w:p w:rsidR="002B69C5" w:rsidRDefault="00547A19" w:rsidP="00FC70DC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>monitors all the reports and utilizes the information’s when necessary</w:t>
      </w:r>
    </w:p>
    <w:p w:rsidR="00FC70DC" w:rsidRPr="00EB6787" w:rsidRDefault="00FC70DC" w:rsidP="00FC70DC">
      <w:pPr>
        <w:pStyle w:val="ListParagraph"/>
        <w:spacing w:line="360" w:lineRule="auto"/>
        <w:rPr>
          <w:sz w:val="24"/>
          <w:szCs w:val="24"/>
          <w:lang w:bidi="bn-IN"/>
        </w:rPr>
      </w:pPr>
    </w:p>
    <w:p w:rsidR="00EB6787" w:rsidRPr="00EB6787" w:rsidRDefault="00EB6787" w:rsidP="00FC70DC">
      <w:pPr>
        <w:pStyle w:val="ListParagraph"/>
        <w:spacing w:line="360" w:lineRule="auto"/>
        <w:rPr>
          <w:sz w:val="24"/>
          <w:szCs w:val="24"/>
          <w:lang w:bidi="bn-IN"/>
        </w:rPr>
      </w:pPr>
    </w:p>
    <w:p w:rsidR="00FC70DC" w:rsidRDefault="00EB6787" w:rsidP="00FC70DC">
      <w:pPr>
        <w:pStyle w:val="ListParagraph"/>
        <w:keepNext/>
        <w:spacing w:line="360" w:lineRule="auto"/>
      </w:pPr>
      <w:r w:rsidRPr="00EB6787">
        <w:rPr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374863" cy="2990850"/>
            <wp:effectExtent l="19050" t="0" r="0" b="0"/>
            <wp:docPr id="12" name="Picture 11" descr="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646" cy="30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DC" w:rsidRDefault="00FC70DC" w:rsidP="00CE40E6">
      <w:pPr>
        <w:pStyle w:val="Caption"/>
        <w:jc w:val="left"/>
      </w:pPr>
      <w:bookmarkStart w:id="6" w:name="_Toc501349508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7</w:t>
      </w:r>
      <w:r w:rsidR="00B56F27">
        <w:rPr>
          <w:noProof/>
        </w:rPr>
        <w:fldChar w:fldCharType="end"/>
      </w:r>
      <w:r>
        <w:t xml:space="preserve"> :  Protected Admin Page</w:t>
      </w:r>
      <w:bookmarkEnd w:id="6"/>
    </w:p>
    <w:p w:rsidR="00EB6787" w:rsidRPr="00EB6787" w:rsidRDefault="00547A19" w:rsidP="00CE40E6">
      <w:pPr>
        <w:spacing w:line="360" w:lineRule="auto"/>
        <w:rPr>
          <w:sz w:val="24"/>
          <w:szCs w:val="24"/>
          <w:lang w:bidi="bn-IN"/>
        </w:rPr>
      </w:pPr>
      <w:r w:rsidRPr="00EB6787">
        <w:rPr>
          <w:sz w:val="24"/>
          <w:szCs w:val="24"/>
          <w:lang w:bidi="bn-IN"/>
        </w:rPr>
        <w:t xml:space="preserve">But, anyone trying to login as an admin cannot get to this confidential page without a valid username and password. Any login session with incorrect username and password redirects to a page saying “Your username/password is incorrect”, protecting </w:t>
      </w:r>
      <w:r w:rsidR="00EB6787" w:rsidRPr="00EB6787">
        <w:rPr>
          <w:sz w:val="24"/>
          <w:szCs w:val="24"/>
          <w:lang w:bidi="bn-IN"/>
        </w:rPr>
        <w:t xml:space="preserve">the confidential admin page.  Nobody except the admin members can </w:t>
      </w:r>
      <w:r w:rsidR="00CE40E6">
        <w:rPr>
          <w:sz w:val="24"/>
          <w:szCs w:val="24"/>
          <w:lang w:bidi="bn-IN"/>
        </w:rPr>
        <w:t>go to this page, which is an imp</w:t>
      </w:r>
      <w:r w:rsidR="00EB6787" w:rsidRPr="00EB6787">
        <w:rPr>
          <w:sz w:val="24"/>
          <w:szCs w:val="24"/>
          <w:lang w:bidi="bn-IN"/>
        </w:rPr>
        <w:t>ortant feature.</w:t>
      </w:r>
    </w:p>
    <w:p w:rsidR="00FC70DC" w:rsidRDefault="00EB6787" w:rsidP="00FC70DC">
      <w:pPr>
        <w:pStyle w:val="Title"/>
        <w:keepNext/>
        <w:spacing w:line="360" w:lineRule="auto"/>
      </w:pPr>
      <w:r>
        <w:rPr>
          <w:noProof/>
          <w:lang w:eastAsia="en-US"/>
        </w:rPr>
        <w:drawing>
          <wp:inline distT="0" distB="0" distL="0" distR="0">
            <wp:extent cx="2705100" cy="2804597"/>
            <wp:effectExtent l="19050" t="0" r="0" b="0"/>
            <wp:docPr id="16" name="Picture 15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703" cy="28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FC70DC" w:rsidP="00FC70DC">
      <w:pPr>
        <w:pStyle w:val="Caption"/>
        <w:jc w:val="left"/>
      </w:pPr>
      <w:bookmarkStart w:id="7" w:name="_Toc501349509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8</w:t>
      </w:r>
      <w:r w:rsidR="00B56F27">
        <w:rPr>
          <w:noProof/>
        </w:rPr>
        <w:fldChar w:fldCharType="end"/>
      </w:r>
      <w:r>
        <w:t xml:space="preserve"> :  Admin Login Page</w:t>
      </w:r>
      <w:bookmarkEnd w:id="7"/>
      <w:r>
        <w:t xml:space="preserve"> </w:t>
      </w:r>
    </w:p>
    <w:p w:rsidR="00CE40E6" w:rsidRPr="00CE40E6" w:rsidRDefault="00CE40E6" w:rsidP="00CE40E6"/>
    <w:p w:rsidR="00A94B4D" w:rsidRPr="00AE1BBA" w:rsidRDefault="00A8649D" w:rsidP="00AC6167">
      <w:pPr>
        <w:pStyle w:val="Title"/>
        <w:spacing w:line="360" w:lineRule="auto"/>
        <w:rPr>
          <w:lang w:bidi="bn-IN"/>
        </w:rPr>
      </w:pPr>
      <w:r>
        <w:rPr>
          <w:lang w:bidi="bn-IN"/>
        </w:rPr>
        <w:t>Requirement Analysis</w:t>
      </w:r>
    </w:p>
    <w:p w:rsidR="00AC6167" w:rsidRPr="00AC6167" w:rsidRDefault="00AC6167" w:rsidP="00AC6167">
      <w:pPr>
        <w:spacing w:line="360" w:lineRule="auto"/>
        <w:rPr>
          <w:sz w:val="24"/>
          <w:szCs w:val="24"/>
        </w:rPr>
      </w:pPr>
      <w:r w:rsidRPr="00AC6167">
        <w:rPr>
          <w:sz w:val="24"/>
          <w:szCs w:val="24"/>
        </w:rPr>
        <w:t xml:space="preserve">Starting with the AGENCIES, they have a unique </w:t>
      </w:r>
      <w:proofErr w:type="spellStart"/>
      <w:r w:rsidRPr="00AC6167">
        <w:rPr>
          <w:sz w:val="24"/>
          <w:szCs w:val="24"/>
        </w:rPr>
        <w:t>Agency_</w:t>
      </w:r>
      <w:proofErr w:type="gramStart"/>
      <w:r w:rsidRPr="00AC6167">
        <w:rPr>
          <w:sz w:val="24"/>
          <w:szCs w:val="24"/>
        </w:rPr>
        <w:t>ID</w:t>
      </w:r>
      <w:proofErr w:type="spellEnd"/>
      <w:r w:rsidRPr="00AC6167">
        <w:rPr>
          <w:sz w:val="24"/>
          <w:szCs w:val="24"/>
        </w:rPr>
        <w:t xml:space="preserve"> ,</w:t>
      </w:r>
      <w:proofErr w:type="gramEnd"/>
      <w:r w:rsidRPr="00AC6167">
        <w:rPr>
          <w:sz w:val="24"/>
          <w:szCs w:val="24"/>
        </w:rPr>
        <w:t xml:space="preserve"> Name, </w:t>
      </w:r>
      <w:proofErr w:type="spellStart"/>
      <w:r w:rsidRPr="00AC6167">
        <w:rPr>
          <w:sz w:val="24"/>
          <w:szCs w:val="24"/>
        </w:rPr>
        <w:t>Office_Address</w:t>
      </w:r>
      <w:proofErr w:type="spellEnd"/>
      <w:r w:rsidRPr="00AC6167">
        <w:rPr>
          <w:sz w:val="24"/>
          <w:szCs w:val="24"/>
        </w:rPr>
        <w:t xml:space="preserve">, Contact#, Email. Some of the agencies either provide with the </w:t>
      </w:r>
      <w:proofErr w:type="spellStart"/>
      <w:r w:rsidRPr="00AC6167">
        <w:rPr>
          <w:sz w:val="24"/>
          <w:szCs w:val="24"/>
        </w:rPr>
        <w:t>hajj_</w:t>
      </w:r>
      <w:proofErr w:type="gramStart"/>
      <w:r w:rsidRPr="00AC6167">
        <w:rPr>
          <w:sz w:val="24"/>
          <w:szCs w:val="24"/>
        </w:rPr>
        <w:t>service</w:t>
      </w:r>
      <w:proofErr w:type="spellEnd"/>
      <w:r w:rsidRPr="00AC6167">
        <w:rPr>
          <w:sz w:val="24"/>
          <w:szCs w:val="24"/>
        </w:rPr>
        <w:t xml:space="preserve">  or</w:t>
      </w:r>
      <w:proofErr w:type="gramEnd"/>
      <w:r w:rsidRPr="00AC6167">
        <w:rPr>
          <w:sz w:val="24"/>
          <w:szCs w:val="24"/>
        </w:rPr>
        <w:t xml:space="preserve"> </w:t>
      </w:r>
      <w:proofErr w:type="spellStart"/>
      <w:r w:rsidRPr="00AC6167">
        <w:rPr>
          <w:sz w:val="24"/>
          <w:szCs w:val="24"/>
        </w:rPr>
        <w:t>umrah_service</w:t>
      </w:r>
      <w:proofErr w:type="spellEnd"/>
      <w:r w:rsidRPr="00AC6167">
        <w:rPr>
          <w:sz w:val="24"/>
          <w:szCs w:val="24"/>
        </w:rPr>
        <w:t xml:space="preserve"> and some provide both. They have staffs functioning in different sectors with a Name, Sex, Age, Address, Contact#, </w:t>
      </w:r>
      <w:proofErr w:type="spellStart"/>
      <w:r w:rsidRPr="00AC6167">
        <w:rPr>
          <w:sz w:val="24"/>
          <w:szCs w:val="24"/>
        </w:rPr>
        <w:t>Job_type</w:t>
      </w:r>
      <w:proofErr w:type="spellEnd"/>
      <w:r w:rsidRPr="00AC6167">
        <w:rPr>
          <w:sz w:val="24"/>
          <w:szCs w:val="24"/>
        </w:rPr>
        <w:t xml:space="preserve"> and a </w:t>
      </w:r>
      <w:proofErr w:type="spellStart"/>
      <w:r w:rsidRPr="00AC6167">
        <w:rPr>
          <w:sz w:val="24"/>
          <w:szCs w:val="24"/>
        </w:rPr>
        <w:t>Staff_</w:t>
      </w:r>
      <w:proofErr w:type="gramStart"/>
      <w:r w:rsidRPr="00AC6167">
        <w:rPr>
          <w:sz w:val="24"/>
          <w:szCs w:val="24"/>
        </w:rPr>
        <w:t>Id</w:t>
      </w:r>
      <w:proofErr w:type="spellEnd"/>
      <w:r w:rsidRPr="00AC6167">
        <w:rPr>
          <w:sz w:val="24"/>
          <w:szCs w:val="24"/>
        </w:rPr>
        <w:t xml:space="preserve"> ,</w:t>
      </w:r>
      <w:proofErr w:type="gramEnd"/>
      <w:r w:rsidRPr="00AC6167">
        <w:rPr>
          <w:sz w:val="24"/>
          <w:szCs w:val="24"/>
        </w:rPr>
        <w:t xml:space="preserve"> which is unique within a particular agency. </w:t>
      </w:r>
      <w:proofErr w:type="gramStart"/>
      <w:r w:rsidRPr="00AC6167">
        <w:rPr>
          <w:sz w:val="24"/>
          <w:szCs w:val="24"/>
        </w:rPr>
        <w:t>Some  specialized</w:t>
      </w:r>
      <w:proofErr w:type="gramEnd"/>
      <w:r w:rsidRPr="00AC6167">
        <w:rPr>
          <w:sz w:val="24"/>
          <w:szCs w:val="24"/>
        </w:rPr>
        <w:t xml:space="preserve"> staffs works as GUIDES, MONAZZEM and HELPER. AGENCIES offer PACKAGES for hajj/</w:t>
      </w:r>
      <w:proofErr w:type="spellStart"/>
      <w:r w:rsidRPr="00AC6167">
        <w:rPr>
          <w:sz w:val="24"/>
          <w:szCs w:val="24"/>
        </w:rPr>
        <w:t>umrah</w:t>
      </w:r>
      <w:proofErr w:type="spellEnd"/>
      <w:r w:rsidRPr="00AC6167">
        <w:rPr>
          <w:sz w:val="24"/>
          <w:szCs w:val="24"/>
        </w:rPr>
        <w:t xml:space="preserve">. Packages also have a distinct </w:t>
      </w:r>
      <w:proofErr w:type="spellStart"/>
      <w:r w:rsidRPr="00AC6167">
        <w:rPr>
          <w:sz w:val="24"/>
          <w:szCs w:val="24"/>
        </w:rPr>
        <w:t>package_id</w:t>
      </w:r>
      <w:proofErr w:type="spellEnd"/>
      <w:r w:rsidRPr="00AC6167">
        <w:rPr>
          <w:sz w:val="24"/>
          <w:szCs w:val="24"/>
        </w:rPr>
        <w:t xml:space="preserve"> under a specific agency, </w:t>
      </w:r>
      <w:proofErr w:type="gramStart"/>
      <w:r w:rsidRPr="00AC6167">
        <w:rPr>
          <w:sz w:val="24"/>
          <w:szCs w:val="24"/>
        </w:rPr>
        <w:t>type(</w:t>
      </w:r>
      <w:proofErr w:type="gramEnd"/>
      <w:r w:rsidRPr="00AC6167">
        <w:rPr>
          <w:sz w:val="24"/>
          <w:szCs w:val="24"/>
        </w:rPr>
        <w:t>hajj/</w:t>
      </w:r>
      <w:proofErr w:type="spellStart"/>
      <w:r w:rsidRPr="00AC6167">
        <w:rPr>
          <w:sz w:val="24"/>
          <w:szCs w:val="24"/>
        </w:rPr>
        <w:t>umrah</w:t>
      </w:r>
      <w:proofErr w:type="spellEnd"/>
      <w:r w:rsidRPr="00AC6167">
        <w:rPr>
          <w:sz w:val="24"/>
          <w:szCs w:val="24"/>
        </w:rPr>
        <w:t xml:space="preserve">), year and </w:t>
      </w:r>
      <w:proofErr w:type="spellStart"/>
      <w:r w:rsidRPr="00AC6167">
        <w:rPr>
          <w:sz w:val="24"/>
          <w:szCs w:val="24"/>
        </w:rPr>
        <w:t>approximate_cost</w:t>
      </w:r>
      <w:proofErr w:type="spellEnd"/>
      <w:r w:rsidRPr="00AC6167">
        <w:rPr>
          <w:sz w:val="24"/>
          <w:szCs w:val="24"/>
        </w:rPr>
        <w:t xml:space="preserve"> . </w:t>
      </w:r>
    </w:p>
    <w:p w:rsidR="00AC6167" w:rsidRPr="00AC6167" w:rsidRDefault="00AC6167" w:rsidP="00AC6167">
      <w:pPr>
        <w:spacing w:line="360" w:lineRule="auto"/>
        <w:rPr>
          <w:sz w:val="24"/>
          <w:szCs w:val="24"/>
        </w:rPr>
      </w:pPr>
      <w:r w:rsidRPr="00AC6167">
        <w:rPr>
          <w:sz w:val="24"/>
          <w:szCs w:val="24"/>
        </w:rPr>
        <w:t>HAJJI’s , who are registered(through admin member/authority) and either going to perform hajj or have performed earlier have a unique HID, Name (</w:t>
      </w:r>
      <w:proofErr w:type="spellStart"/>
      <w:r w:rsidRPr="00AC6167">
        <w:rPr>
          <w:sz w:val="24"/>
          <w:szCs w:val="24"/>
        </w:rPr>
        <w:t>First_name,Last_name</w:t>
      </w:r>
      <w:proofErr w:type="spellEnd"/>
      <w:r w:rsidRPr="00AC6167">
        <w:rPr>
          <w:sz w:val="24"/>
          <w:szCs w:val="24"/>
        </w:rPr>
        <w:t xml:space="preserve">), Age, Sex, unique </w:t>
      </w:r>
      <w:proofErr w:type="spellStart"/>
      <w:r w:rsidRPr="00AC6167">
        <w:rPr>
          <w:sz w:val="24"/>
          <w:szCs w:val="24"/>
        </w:rPr>
        <w:t>Passport_no</w:t>
      </w:r>
      <w:proofErr w:type="spellEnd"/>
      <w:r w:rsidRPr="00AC6167">
        <w:rPr>
          <w:sz w:val="24"/>
          <w:szCs w:val="24"/>
        </w:rPr>
        <w:t xml:space="preserve">, </w:t>
      </w:r>
      <w:proofErr w:type="spellStart"/>
      <w:r w:rsidRPr="00AC6167">
        <w:rPr>
          <w:sz w:val="24"/>
          <w:szCs w:val="24"/>
        </w:rPr>
        <w:t>Current_address</w:t>
      </w:r>
      <w:proofErr w:type="spellEnd"/>
      <w:r w:rsidRPr="00AC6167">
        <w:rPr>
          <w:sz w:val="24"/>
          <w:szCs w:val="24"/>
        </w:rPr>
        <w:t xml:space="preserve">, </w:t>
      </w:r>
      <w:proofErr w:type="spellStart"/>
      <w:r w:rsidRPr="00AC6167">
        <w:rPr>
          <w:sz w:val="24"/>
          <w:szCs w:val="24"/>
        </w:rPr>
        <w:t>Permanent_address</w:t>
      </w:r>
      <w:proofErr w:type="spellEnd"/>
      <w:r w:rsidRPr="00AC6167">
        <w:rPr>
          <w:sz w:val="24"/>
          <w:szCs w:val="24"/>
        </w:rPr>
        <w:t xml:space="preserve">, Contact# and have an EMERGENCY_CONTACT_PERSON associated with them. One or more HAJJI’s can have a similar EMERGENCY_CONTACT_PERSON (in case of family members). EMERGENCY_CONTACT_PERSON’s have their own unique ECPID, Name, Address, Contact#. </w:t>
      </w:r>
    </w:p>
    <w:p w:rsidR="00AC6167" w:rsidRPr="00AC6167" w:rsidRDefault="00AC6167" w:rsidP="00AC6167">
      <w:pPr>
        <w:spacing w:line="360" w:lineRule="auto"/>
        <w:rPr>
          <w:sz w:val="24"/>
          <w:szCs w:val="24"/>
        </w:rPr>
      </w:pPr>
      <w:r w:rsidRPr="00AC6167">
        <w:rPr>
          <w:sz w:val="24"/>
          <w:szCs w:val="24"/>
        </w:rPr>
        <w:t>HAJJI’s with PHYSICAL_DISABILITY or who are unwell, are listed together with the type of disability and linked with a HELPER. HAJJI’s who faced an ACCIDENT or DEATH has a record together with their EMERGENCY_CONTACT_PERSON information.</w:t>
      </w:r>
    </w:p>
    <w:p w:rsidR="00AC6167" w:rsidRPr="00AC6167" w:rsidRDefault="00AC6167" w:rsidP="00AC6167">
      <w:pPr>
        <w:spacing w:line="360" w:lineRule="auto"/>
        <w:rPr>
          <w:sz w:val="24"/>
          <w:szCs w:val="24"/>
        </w:rPr>
      </w:pPr>
      <w:r w:rsidRPr="00AC6167">
        <w:rPr>
          <w:sz w:val="24"/>
          <w:szCs w:val="24"/>
        </w:rPr>
        <w:t xml:space="preserve">We kept record of the FLIGHT_SCHEDULE’s of the HAJJI’s, with a unique </w:t>
      </w:r>
      <w:r w:rsidR="00C02D1E" w:rsidRPr="00AC6167">
        <w:rPr>
          <w:sz w:val="24"/>
          <w:szCs w:val="24"/>
        </w:rPr>
        <w:t>Flight ID</w:t>
      </w:r>
      <w:r w:rsidRPr="00AC6167">
        <w:rPr>
          <w:sz w:val="24"/>
          <w:szCs w:val="24"/>
        </w:rPr>
        <w:t xml:space="preserve">, Airlines, Departure/Arrival date and time, specialized into FLIGHT_GO (flights leaving Bangladesh) and FLIGHT_BACK (flights arriving Bangladesh). </w:t>
      </w:r>
    </w:p>
    <w:p w:rsidR="00AC6167" w:rsidRPr="00AC6167" w:rsidRDefault="00AC6167" w:rsidP="00AC6167">
      <w:pPr>
        <w:spacing w:line="360" w:lineRule="auto"/>
        <w:rPr>
          <w:sz w:val="24"/>
          <w:szCs w:val="24"/>
        </w:rPr>
      </w:pPr>
      <w:r w:rsidRPr="00AC6167">
        <w:rPr>
          <w:sz w:val="24"/>
          <w:szCs w:val="24"/>
        </w:rPr>
        <w:lastRenderedPageBreak/>
        <w:t>HAJJI’s live in HOTELS of Makkah/</w:t>
      </w:r>
      <w:proofErr w:type="spellStart"/>
      <w:r w:rsidRPr="00AC6167">
        <w:rPr>
          <w:sz w:val="24"/>
          <w:szCs w:val="24"/>
        </w:rPr>
        <w:t>Madina</w:t>
      </w:r>
      <w:proofErr w:type="spellEnd"/>
      <w:r w:rsidRPr="00AC6167">
        <w:rPr>
          <w:sz w:val="24"/>
          <w:szCs w:val="24"/>
        </w:rPr>
        <w:t xml:space="preserve">. HOTELS have their unique </w:t>
      </w:r>
      <w:proofErr w:type="spellStart"/>
      <w:r w:rsidRPr="00AC6167">
        <w:rPr>
          <w:sz w:val="24"/>
          <w:szCs w:val="24"/>
        </w:rPr>
        <w:t>Hotel_ID</w:t>
      </w:r>
      <w:proofErr w:type="spellEnd"/>
      <w:r w:rsidRPr="00AC6167">
        <w:rPr>
          <w:sz w:val="24"/>
          <w:szCs w:val="24"/>
        </w:rPr>
        <w:t xml:space="preserve">, Name, Address, </w:t>
      </w:r>
      <w:proofErr w:type="gramStart"/>
      <w:r w:rsidRPr="00AC6167">
        <w:rPr>
          <w:sz w:val="24"/>
          <w:szCs w:val="24"/>
        </w:rPr>
        <w:t>Contact# and</w:t>
      </w:r>
      <w:proofErr w:type="gramEnd"/>
      <w:r w:rsidRPr="00AC6167">
        <w:rPr>
          <w:sz w:val="24"/>
          <w:szCs w:val="24"/>
        </w:rPr>
        <w:t xml:space="preserve"> room capacity </w:t>
      </w:r>
      <w:r w:rsidR="00C02D1E" w:rsidRPr="00AC6167">
        <w:rPr>
          <w:sz w:val="24"/>
          <w:szCs w:val="24"/>
        </w:rPr>
        <w:t>for HAJJI’s</w:t>
      </w:r>
      <w:r w:rsidRPr="00AC6167">
        <w:rPr>
          <w:sz w:val="24"/>
          <w:szCs w:val="24"/>
        </w:rPr>
        <w:t xml:space="preserve">. AGENCIES reserve rooms in one or more HOTEL’s to accommodate the HAJJI’s for a specific </w:t>
      </w:r>
      <w:proofErr w:type="spellStart"/>
      <w:r w:rsidRPr="00AC6167">
        <w:rPr>
          <w:sz w:val="24"/>
          <w:szCs w:val="24"/>
        </w:rPr>
        <w:t>day_limit</w:t>
      </w:r>
      <w:proofErr w:type="spellEnd"/>
      <w:r w:rsidRPr="00AC6167">
        <w:rPr>
          <w:sz w:val="24"/>
          <w:szCs w:val="24"/>
        </w:rPr>
        <w:t xml:space="preserve"> and with allocated </w:t>
      </w:r>
      <w:proofErr w:type="spellStart"/>
      <w:r w:rsidRPr="00AC6167">
        <w:rPr>
          <w:sz w:val="24"/>
          <w:szCs w:val="24"/>
        </w:rPr>
        <w:t>no_of_rooms</w:t>
      </w:r>
      <w:proofErr w:type="spellEnd"/>
      <w:r w:rsidRPr="00AC6167">
        <w:rPr>
          <w:sz w:val="24"/>
          <w:szCs w:val="24"/>
        </w:rPr>
        <w:t xml:space="preserve"> and a reservation </w:t>
      </w:r>
      <w:r w:rsidR="00C02D1E" w:rsidRPr="00AC6167">
        <w:rPr>
          <w:sz w:val="24"/>
          <w:szCs w:val="24"/>
        </w:rPr>
        <w:t>code (</w:t>
      </w:r>
      <w:r w:rsidRPr="00AC6167">
        <w:rPr>
          <w:sz w:val="24"/>
          <w:szCs w:val="24"/>
        </w:rPr>
        <w:t xml:space="preserve">opt). Along with other preparations this work is done by the MONAZZEM’s, before HAJJI’s arrive in Saudi Arab. </w:t>
      </w:r>
    </w:p>
    <w:p w:rsidR="00EC387F" w:rsidRDefault="00EC387F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882B69" w:rsidP="00882B69">
      <w:pPr>
        <w:pStyle w:val="Title"/>
        <w:rPr>
          <w:rStyle w:val="IntenseEmphasis"/>
          <w:i w:val="0"/>
          <w:caps w:val="0"/>
          <w:color w:val="FE8637" w:themeColor="accent1"/>
          <w:sz w:val="48"/>
        </w:rPr>
      </w:pPr>
      <w:r>
        <w:rPr>
          <w:rStyle w:val="IntenseEmphasis"/>
          <w:i w:val="0"/>
          <w:caps w:val="0"/>
          <w:color w:val="FE8637" w:themeColor="accent1"/>
          <w:sz w:val="48"/>
        </w:rPr>
        <w:t xml:space="preserve">Tools and Technology </w:t>
      </w:r>
    </w:p>
    <w:p w:rsidR="00FC70DC" w:rsidRPr="00FC70DC" w:rsidRDefault="00882B69" w:rsidP="00FC70DC">
      <w:pPr>
        <w:pStyle w:val="Heading1"/>
        <w:numPr>
          <w:ilvl w:val="0"/>
          <w:numId w:val="9"/>
        </w:numPr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</w:pPr>
      <w:proofErr w:type="spellStart"/>
      <w:r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>UsbWebServer</w:t>
      </w:r>
      <w:proofErr w:type="spellEnd"/>
      <w:r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 xml:space="preserve"> v8</w:t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="00FC70DC"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  <w:r w:rsidRPr="00FC70DC">
        <w:rPr>
          <w:rStyle w:val="IntenseEmphasis"/>
          <w:i w:val="0"/>
          <w:caps w:val="0"/>
          <w:color w:val="414751" w:themeColor="text2" w:themeShade="BF"/>
          <w:spacing w:val="5"/>
          <w:sz w:val="36"/>
          <w:szCs w:val="36"/>
        </w:rPr>
        <w:tab/>
      </w:r>
    </w:p>
    <w:p w:rsidR="00882B69" w:rsidRDefault="00FC70DC" w:rsidP="00FC70DC">
      <w:pPr>
        <w:pStyle w:val="Heading1"/>
        <w:numPr>
          <w:ilvl w:val="0"/>
          <w:numId w:val="12"/>
        </w:numPr>
        <w:rPr>
          <w:rStyle w:val="IntenseEmphasis"/>
          <w:i w:val="0"/>
          <w:caps w:val="0"/>
          <w:color w:val="414751" w:themeColor="text2" w:themeShade="BF"/>
          <w:spacing w:val="5"/>
          <w:sz w:val="28"/>
          <w:szCs w:val="28"/>
        </w:rPr>
      </w:pPr>
      <w:proofErr w:type="spellStart"/>
      <w:proofErr w:type="gramStart"/>
      <w:r w:rsidRPr="007906DF">
        <w:rPr>
          <w:rStyle w:val="IntenseEmphasis"/>
          <w:i w:val="0"/>
          <w:caps w:val="0"/>
          <w:color w:val="414751" w:themeColor="text2" w:themeShade="BF"/>
          <w:spacing w:val="5"/>
          <w:sz w:val="28"/>
          <w:szCs w:val="28"/>
        </w:rPr>
        <w:t>PHPMyAdmin</w:t>
      </w:r>
      <w:proofErr w:type="spellEnd"/>
      <w:r w:rsidRPr="007906DF">
        <w:rPr>
          <w:rStyle w:val="IntenseEmphasis"/>
          <w:i w:val="0"/>
          <w:caps w:val="0"/>
          <w:color w:val="414751" w:themeColor="text2" w:themeShade="BF"/>
          <w:spacing w:val="5"/>
          <w:sz w:val="28"/>
          <w:szCs w:val="28"/>
        </w:rPr>
        <w:t xml:space="preserve"> :</w:t>
      </w:r>
      <w:proofErr w:type="gramEnd"/>
      <w:r w:rsidRPr="007906DF">
        <w:rPr>
          <w:rStyle w:val="IntenseEmphasis"/>
          <w:i w:val="0"/>
          <w:caps w:val="0"/>
          <w:color w:val="414751" w:themeColor="text2" w:themeShade="BF"/>
          <w:spacing w:val="5"/>
          <w:sz w:val="28"/>
          <w:szCs w:val="28"/>
        </w:rPr>
        <w:t xml:space="preserve"> </w:t>
      </w:r>
    </w:p>
    <w:p w:rsidR="007906DF" w:rsidRPr="007906DF" w:rsidRDefault="007906DF" w:rsidP="007906DF">
      <w:pPr>
        <w:ind w:left="1440"/>
        <w:rPr>
          <w:sz w:val="24"/>
          <w:szCs w:val="24"/>
        </w:rPr>
      </w:pPr>
      <w:r w:rsidRPr="007906DF">
        <w:rPr>
          <w:sz w:val="24"/>
          <w:szCs w:val="24"/>
        </w:rPr>
        <w:t>For creating the Database (Inserting Tables and columns)</w:t>
      </w:r>
    </w:p>
    <w:p w:rsidR="00FC70DC" w:rsidRDefault="00882B69" w:rsidP="007906DF">
      <w:pPr>
        <w:pStyle w:val="Heading2"/>
        <w:numPr>
          <w:ilvl w:val="0"/>
          <w:numId w:val="12"/>
        </w:numPr>
      </w:pPr>
      <w:r w:rsidRPr="007906DF">
        <w:t xml:space="preserve">Local Host: </w:t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tab/>
      </w:r>
      <w:r w:rsidR="007906DF">
        <w:rPr>
          <w:sz w:val="24"/>
          <w:szCs w:val="24"/>
        </w:rPr>
        <w:t>Creates a local domain in the pc/laptop,</w:t>
      </w:r>
      <w:r w:rsidRPr="007906DF">
        <w:rPr>
          <w:sz w:val="24"/>
          <w:szCs w:val="24"/>
        </w:rPr>
        <w:t xml:space="preserve"> connecting the website to the database</w:t>
      </w:r>
    </w:p>
    <w:p w:rsidR="007906DF" w:rsidRDefault="007906DF" w:rsidP="007906DF"/>
    <w:p w:rsidR="007906DF" w:rsidRPr="007906DF" w:rsidRDefault="007906DF" w:rsidP="007906DF">
      <w:r>
        <w:t xml:space="preserve">We modified the root folder of </w:t>
      </w:r>
      <w:proofErr w:type="spellStart"/>
      <w:r>
        <w:t>USBWebServer</w:t>
      </w:r>
      <w:proofErr w:type="spellEnd"/>
      <w:r>
        <w:t xml:space="preserve"> to implement our website replacing theirs.</w:t>
      </w:r>
    </w:p>
    <w:p w:rsidR="007906DF" w:rsidRPr="007906DF" w:rsidRDefault="00882B69" w:rsidP="00FC70DC">
      <w:pPr>
        <w:pStyle w:val="ListParagraph"/>
        <w:numPr>
          <w:ilvl w:val="0"/>
          <w:numId w:val="9"/>
        </w:numPr>
        <w:rPr>
          <w:rStyle w:val="Heading1Char"/>
          <w:rFonts w:asciiTheme="minorHAnsi" w:hAnsiTheme="minorHAnsi"/>
          <w:smallCaps w:val="0"/>
          <w:spacing w:val="0"/>
          <w:sz w:val="36"/>
          <w:szCs w:val="36"/>
        </w:rPr>
      </w:pPr>
      <w:r w:rsidRPr="007906DF">
        <w:rPr>
          <w:rStyle w:val="Heading1Char"/>
          <w:sz w:val="36"/>
          <w:szCs w:val="36"/>
        </w:rPr>
        <w:t>Sublime Text 3</w:t>
      </w:r>
    </w:p>
    <w:p w:rsidR="00882B69" w:rsidRPr="007906DF" w:rsidRDefault="00882B69" w:rsidP="007906DF">
      <w:pPr>
        <w:ind w:left="360"/>
        <w:rPr>
          <w:sz w:val="24"/>
          <w:szCs w:val="24"/>
        </w:rPr>
      </w:pPr>
      <w:r>
        <w:t xml:space="preserve">  </w:t>
      </w:r>
      <w:r w:rsidRPr="007906DF">
        <w:rPr>
          <w:sz w:val="24"/>
          <w:szCs w:val="24"/>
        </w:rPr>
        <w:t xml:space="preserve">For writing </w:t>
      </w:r>
      <w:proofErr w:type="spellStart"/>
      <w:r w:rsidRPr="007906DF">
        <w:rPr>
          <w:sz w:val="24"/>
          <w:szCs w:val="24"/>
        </w:rPr>
        <w:t>php</w:t>
      </w:r>
      <w:proofErr w:type="spellEnd"/>
      <w:r w:rsidRPr="007906DF">
        <w:rPr>
          <w:sz w:val="24"/>
          <w:szCs w:val="24"/>
        </w:rPr>
        <w:t xml:space="preserve">, html, </w:t>
      </w:r>
      <w:proofErr w:type="spellStart"/>
      <w:r w:rsidRPr="007906DF">
        <w:rPr>
          <w:sz w:val="24"/>
          <w:szCs w:val="24"/>
        </w:rPr>
        <w:t>css</w:t>
      </w:r>
      <w:proofErr w:type="spellEnd"/>
      <w:r w:rsidRPr="007906DF">
        <w:rPr>
          <w:sz w:val="24"/>
          <w:szCs w:val="24"/>
        </w:rPr>
        <w:t xml:space="preserve"> </w:t>
      </w:r>
      <w:r w:rsidR="007906DF" w:rsidRPr="007906DF">
        <w:rPr>
          <w:sz w:val="24"/>
          <w:szCs w:val="24"/>
        </w:rPr>
        <w:t xml:space="preserve">and </w:t>
      </w:r>
      <w:proofErr w:type="spellStart"/>
      <w:r w:rsidR="007906DF" w:rsidRPr="007906DF">
        <w:rPr>
          <w:sz w:val="24"/>
          <w:szCs w:val="24"/>
        </w:rPr>
        <w:t>javascript</w:t>
      </w:r>
      <w:proofErr w:type="spellEnd"/>
      <w:r w:rsidR="007906DF" w:rsidRPr="007906DF">
        <w:rPr>
          <w:sz w:val="24"/>
          <w:szCs w:val="24"/>
        </w:rPr>
        <w:t xml:space="preserve"> </w:t>
      </w:r>
      <w:r w:rsidRPr="007906DF">
        <w:rPr>
          <w:sz w:val="24"/>
          <w:szCs w:val="24"/>
        </w:rPr>
        <w:t>codes</w:t>
      </w:r>
    </w:p>
    <w:p w:rsidR="00882B69" w:rsidRPr="00882B69" w:rsidRDefault="00882B69" w:rsidP="00882B69"/>
    <w:p w:rsidR="00882B69" w:rsidRDefault="00882B69" w:rsidP="00882B69"/>
    <w:p w:rsidR="007906DF" w:rsidRDefault="007906DF" w:rsidP="00882B69"/>
    <w:p w:rsidR="007906DF" w:rsidRDefault="007906DF" w:rsidP="00882B69"/>
    <w:p w:rsidR="007906DF" w:rsidRDefault="007906DF" w:rsidP="00882B69"/>
    <w:p w:rsidR="007906DF" w:rsidRPr="00882B69" w:rsidRDefault="007906DF" w:rsidP="00882B69"/>
    <w:p w:rsidR="002B69C5" w:rsidRDefault="00882B69" w:rsidP="00882B69">
      <w:pPr>
        <w:pStyle w:val="Title"/>
        <w:rPr>
          <w:rStyle w:val="IntenseEmphasis"/>
          <w:i w:val="0"/>
          <w:caps w:val="0"/>
          <w:color w:val="FE8637" w:themeColor="accent1"/>
          <w:sz w:val="48"/>
        </w:rPr>
      </w:pPr>
      <w:r>
        <w:rPr>
          <w:rStyle w:val="IntenseEmphasis"/>
          <w:i w:val="0"/>
          <w:caps w:val="0"/>
          <w:color w:val="FE8637" w:themeColor="accent1"/>
          <w:sz w:val="48"/>
        </w:rPr>
        <w:lastRenderedPageBreak/>
        <w:t>Important codes:</w:t>
      </w:r>
    </w:p>
    <w:p w:rsidR="007906DF" w:rsidRPr="007906DF" w:rsidRDefault="007906DF" w:rsidP="007906DF">
      <w:pPr>
        <w:pStyle w:val="Title"/>
        <w:rPr>
          <w:rFonts w:asciiTheme="minorHAnsi" w:hAnsiTheme="minorHAnsi"/>
          <w:iCs/>
          <w:color w:val="595959" w:themeColor="text1" w:themeTint="A6"/>
          <w:sz w:val="24"/>
          <w:szCs w:val="24"/>
        </w:rPr>
      </w:pPr>
      <w:r w:rsidRPr="007906DF">
        <w:rPr>
          <w:rFonts w:asciiTheme="minorHAnsi" w:hAnsiTheme="minorHAnsi"/>
          <w:iCs/>
          <w:color w:val="595959" w:themeColor="text1" w:themeTint="A6"/>
          <w:sz w:val="24"/>
          <w:szCs w:val="24"/>
        </w:rPr>
        <w:t xml:space="preserve">Some report generating </w:t>
      </w:r>
      <w:proofErr w:type="spellStart"/>
      <w:r w:rsidRPr="007906DF">
        <w:rPr>
          <w:rFonts w:asciiTheme="minorHAnsi" w:hAnsiTheme="minorHAnsi"/>
          <w:iCs/>
          <w:color w:val="595959" w:themeColor="text1" w:themeTint="A6"/>
          <w:sz w:val="24"/>
          <w:szCs w:val="24"/>
        </w:rPr>
        <w:t>sql</w:t>
      </w:r>
      <w:proofErr w:type="spellEnd"/>
      <w:r w:rsidRPr="007906DF">
        <w:rPr>
          <w:rFonts w:asciiTheme="minorHAnsi" w:hAnsiTheme="minorHAnsi"/>
          <w:iCs/>
          <w:color w:val="595959" w:themeColor="text1" w:themeTint="A6"/>
          <w:sz w:val="24"/>
          <w:szCs w:val="24"/>
        </w:rPr>
        <w:t xml:space="preserve"> queries and important codes are included </w:t>
      </w:r>
      <w:proofErr w:type="gramStart"/>
      <w:r w:rsidRPr="007906DF">
        <w:rPr>
          <w:rFonts w:asciiTheme="minorHAnsi" w:hAnsiTheme="minorHAnsi"/>
          <w:iCs/>
          <w:color w:val="595959" w:themeColor="text1" w:themeTint="A6"/>
          <w:sz w:val="24"/>
          <w:szCs w:val="24"/>
        </w:rPr>
        <w:t>below</w:t>
      </w:r>
      <w:r>
        <w:rPr>
          <w:rFonts w:asciiTheme="minorHAnsi" w:hAnsiTheme="minorHAnsi"/>
          <w:iCs/>
          <w:color w:val="595959" w:themeColor="text1" w:themeTint="A6"/>
          <w:sz w:val="24"/>
          <w:szCs w:val="24"/>
        </w:rPr>
        <w:t xml:space="preserve"> :</w:t>
      </w:r>
      <w:proofErr w:type="gramEnd"/>
    </w:p>
    <w:p w:rsidR="007906DF" w:rsidRPr="007906DF" w:rsidRDefault="007906DF" w:rsidP="00882B69">
      <w:pPr>
        <w:pStyle w:val="Title"/>
        <w:rPr>
          <w:rStyle w:val="IntenseEmphasis"/>
          <w:i w:val="0"/>
          <w:caps w:val="0"/>
          <w:color w:val="FE8637" w:themeColor="accent1"/>
          <w:sz w:val="24"/>
          <w:szCs w:val="24"/>
        </w:rPr>
      </w:pPr>
    </w:p>
    <w:p w:rsidR="007906DF" w:rsidRDefault="007906DF" w:rsidP="007906DF">
      <w:pPr>
        <w:pStyle w:val="Title"/>
        <w:keepNext/>
        <w:tabs>
          <w:tab w:val="left" w:pos="2940"/>
        </w:tabs>
      </w:pPr>
      <w:r>
        <w:rPr>
          <w:rFonts w:ascii="Times New Roman" w:hAnsi="Times New Roman" w:cs="Times New Roman"/>
          <w:iCs/>
          <w:caps/>
          <w:noProof/>
          <w:color w:val="E65B01" w:themeColor="accent1" w:themeShade="BF"/>
          <w:sz w:val="18"/>
          <w:szCs w:val="18"/>
          <w:lang w:eastAsia="en-US"/>
        </w:rPr>
        <w:drawing>
          <wp:inline distT="0" distB="0" distL="0" distR="0">
            <wp:extent cx="5486400" cy="2774315"/>
            <wp:effectExtent l="19050" t="0" r="0" b="0"/>
            <wp:docPr id="1" name="Picture 0" descr="Accident Qu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dent Quary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7906DF" w:rsidP="007906DF">
      <w:pPr>
        <w:pStyle w:val="Caption"/>
        <w:jc w:val="left"/>
      </w:pPr>
      <w:bookmarkStart w:id="8" w:name="_Toc501349510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9</w:t>
      </w:r>
      <w:r w:rsidR="00B56F27">
        <w:rPr>
          <w:noProof/>
        </w:rPr>
        <w:fldChar w:fldCharType="end"/>
      </w:r>
      <w:r>
        <w:t xml:space="preserve"> : Generating Accident Query Report</w:t>
      </w:r>
      <w:bookmarkEnd w:id="8"/>
    </w:p>
    <w:p w:rsidR="007906DF" w:rsidRPr="007906DF" w:rsidRDefault="007906DF" w:rsidP="007906DF"/>
    <w:p w:rsidR="007906DF" w:rsidRDefault="007906DF" w:rsidP="007906DF">
      <w:pPr>
        <w:pStyle w:val="Title"/>
        <w:keepNext/>
        <w:tabs>
          <w:tab w:val="left" w:pos="2940"/>
        </w:tabs>
      </w:pPr>
      <w:r>
        <w:rPr>
          <w:rFonts w:ascii="Times New Roman" w:hAnsi="Times New Roman" w:cs="Times New Roman"/>
          <w:iCs/>
          <w:caps/>
          <w:noProof/>
          <w:color w:val="E65B01" w:themeColor="accent1" w:themeShade="BF"/>
          <w:sz w:val="18"/>
          <w:szCs w:val="18"/>
          <w:lang w:eastAsia="en-US"/>
        </w:rPr>
        <w:drawing>
          <wp:inline distT="0" distB="0" distL="0" distR="0">
            <wp:extent cx="5486400" cy="2891790"/>
            <wp:effectExtent l="19050" t="0" r="0" b="0"/>
            <wp:docPr id="2" name="Picture 1" descr="Add or Delete 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or Delete Inf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7906DF" w:rsidP="007906DF">
      <w:pPr>
        <w:pStyle w:val="Caption"/>
        <w:jc w:val="left"/>
      </w:pPr>
      <w:bookmarkStart w:id="9" w:name="_Toc501349511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 w:rsidR="00C307E9">
        <w:rPr>
          <w:noProof/>
        </w:rPr>
        <w:t>10</w:t>
      </w:r>
      <w:r w:rsidR="00B56F27">
        <w:rPr>
          <w:noProof/>
        </w:rPr>
        <w:fldChar w:fldCharType="end"/>
      </w:r>
      <w:r w:rsidR="00C307E9">
        <w:t xml:space="preserve"> : Insertion</w:t>
      </w:r>
      <w:r>
        <w:t>/</w:t>
      </w:r>
      <w:r w:rsidR="00C02D1E">
        <w:t>Deletion of</w:t>
      </w:r>
      <w:r>
        <w:t xml:space="preserve"> Hajji Information</w:t>
      </w:r>
      <w:r w:rsidR="00C307E9">
        <w:t xml:space="preserve"> to/</w:t>
      </w:r>
      <w:bookmarkStart w:id="10" w:name="_GoBack"/>
      <w:bookmarkEnd w:id="10"/>
      <w:r w:rsidR="00C02D1E">
        <w:t>from the</w:t>
      </w:r>
      <w:r w:rsidR="00C307E9">
        <w:t xml:space="preserve"> database</w:t>
      </w:r>
      <w:r>
        <w:t xml:space="preserve"> </w:t>
      </w:r>
      <w:r w:rsidR="00C307E9">
        <w:t>by admin</w:t>
      </w:r>
      <w:bookmarkEnd w:id="9"/>
    </w:p>
    <w:p w:rsidR="00C307E9" w:rsidRDefault="00C307E9" w:rsidP="00C307E9">
      <w:pPr>
        <w:keepNext/>
        <w:rPr>
          <w:noProof/>
          <w:lang w:eastAsia="en-US" w:bidi="bn-BD"/>
        </w:rPr>
      </w:pPr>
    </w:p>
    <w:p w:rsidR="00C307E9" w:rsidRDefault="00C307E9" w:rsidP="00C307E9">
      <w:pPr>
        <w:keepNext/>
      </w:pPr>
      <w:r>
        <w:rPr>
          <w:noProof/>
          <w:lang w:eastAsia="en-US"/>
        </w:rPr>
        <w:drawing>
          <wp:inline distT="0" distB="0" distL="0" distR="0">
            <wp:extent cx="5486400" cy="2936240"/>
            <wp:effectExtent l="19050" t="0" r="0" b="0"/>
            <wp:docPr id="4" name="Picture 3" descr="Agency 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cy Staff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9" w:rsidRDefault="00C307E9" w:rsidP="00C307E9">
      <w:pPr>
        <w:pStyle w:val="Caption"/>
        <w:jc w:val="left"/>
      </w:pPr>
      <w:bookmarkStart w:id="11" w:name="_Toc501349512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11</w:t>
      </w:r>
      <w:r w:rsidR="00B56F27">
        <w:rPr>
          <w:noProof/>
        </w:rPr>
        <w:fldChar w:fldCharType="end"/>
      </w:r>
      <w:r>
        <w:t xml:space="preserve"> : Generating Agency Staff Report (All Agency Staff’s info)</w:t>
      </w:r>
      <w:bookmarkEnd w:id="11"/>
      <w:r>
        <w:t xml:space="preserve"> </w:t>
      </w:r>
    </w:p>
    <w:p w:rsidR="00C307E9" w:rsidRPr="00C307E9" w:rsidRDefault="00C307E9" w:rsidP="00C307E9"/>
    <w:p w:rsidR="00C307E9" w:rsidRDefault="00C307E9" w:rsidP="00C307E9">
      <w:pPr>
        <w:keepNext/>
      </w:pPr>
      <w:r>
        <w:rPr>
          <w:noProof/>
          <w:lang w:eastAsia="en-US"/>
        </w:rPr>
        <w:drawing>
          <wp:inline distT="0" distB="0" distL="0" distR="0">
            <wp:extent cx="5486400" cy="2949575"/>
            <wp:effectExtent l="19050" t="0" r="0" b="0"/>
            <wp:docPr id="6" name="Picture 5" descr="Code for admin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 for admin logi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9" w:rsidRDefault="00C307E9" w:rsidP="00C307E9">
      <w:pPr>
        <w:pStyle w:val="Caption"/>
        <w:jc w:val="left"/>
      </w:pPr>
      <w:bookmarkStart w:id="12" w:name="_Toc501349513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12</w:t>
      </w:r>
      <w:r w:rsidR="00B56F27">
        <w:rPr>
          <w:noProof/>
        </w:rPr>
        <w:fldChar w:fldCharType="end"/>
      </w:r>
      <w:r>
        <w:t xml:space="preserve"> : Code for Admin Login</w:t>
      </w:r>
      <w:bookmarkEnd w:id="12"/>
    </w:p>
    <w:p w:rsidR="00C307E9" w:rsidRDefault="00C307E9" w:rsidP="00C307E9"/>
    <w:p w:rsidR="00C307E9" w:rsidRDefault="00C307E9" w:rsidP="00C307E9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2541905"/>
            <wp:effectExtent l="19050" t="0" r="0" b="0"/>
            <wp:docPr id="13" name="Picture 12" descr="Se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9" w:rsidRDefault="00C307E9" w:rsidP="00C307E9">
      <w:pPr>
        <w:pStyle w:val="Caption"/>
        <w:jc w:val="left"/>
      </w:pPr>
      <w:bookmarkStart w:id="13" w:name="_Toc501349514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13</w:t>
      </w:r>
      <w:r w:rsidR="00B56F27">
        <w:rPr>
          <w:noProof/>
        </w:rPr>
        <w:fldChar w:fldCharType="end"/>
      </w:r>
      <w:r>
        <w:t xml:space="preserve"> : Session</w:t>
      </w:r>
      <w:bookmarkEnd w:id="13"/>
    </w:p>
    <w:p w:rsidR="00C307E9" w:rsidRDefault="00C307E9" w:rsidP="00C307E9"/>
    <w:p w:rsidR="00C307E9" w:rsidRDefault="00C307E9" w:rsidP="00C307E9">
      <w:pPr>
        <w:keepNext/>
      </w:pPr>
      <w:r>
        <w:rPr>
          <w:noProof/>
          <w:lang w:eastAsia="en-US"/>
        </w:rPr>
        <w:drawing>
          <wp:inline distT="0" distB="0" distL="0" distR="0">
            <wp:extent cx="5486400" cy="2865755"/>
            <wp:effectExtent l="19050" t="0" r="0" b="0"/>
            <wp:docPr id="14" name="Picture 13" descr="Connect with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with Databas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9" w:rsidRPr="00C307E9" w:rsidRDefault="00C307E9" w:rsidP="00C307E9">
      <w:pPr>
        <w:pStyle w:val="Caption"/>
        <w:jc w:val="left"/>
      </w:pPr>
      <w:bookmarkStart w:id="14" w:name="_Toc501349515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14</w:t>
      </w:r>
      <w:r w:rsidR="00B56F27">
        <w:rPr>
          <w:noProof/>
        </w:rPr>
        <w:fldChar w:fldCharType="end"/>
      </w:r>
      <w:r>
        <w:t xml:space="preserve"> : Connection with Database</w:t>
      </w:r>
      <w:bookmarkEnd w:id="14"/>
    </w:p>
    <w:p w:rsidR="00C307E9" w:rsidRDefault="00C307E9" w:rsidP="00C307E9">
      <w:pPr>
        <w:pStyle w:val="Title"/>
        <w:keepNext/>
        <w:tabs>
          <w:tab w:val="left" w:pos="2940"/>
        </w:tabs>
      </w:pPr>
      <w:r>
        <w:rPr>
          <w:rFonts w:ascii="Times New Roman" w:hAnsi="Times New Roman" w:cs="Times New Roman"/>
          <w:iCs/>
          <w:caps/>
          <w:noProof/>
          <w:color w:val="E65B01" w:themeColor="accent1" w:themeShade="BF"/>
          <w:sz w:val="18"/>
          <w:szCs w:val="18"/>
          <w:lang w:eastAsia="en-US"/>
        </w:rPr>
        <w:lastRenderedPageBreak/>
        <w:drawing>
          <wp:inline distT="0" distB="0" distL="0" distR="0">
            <wp:extent cx="5486400" cy="3013710"/>
            <wp:effectExtent l="19050" t="0" r="0" b="0"/>
            <wp:docPr id="18" name="Picture 17" descr="javascript code for photo slidesh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 code for photo slideshow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C307E9" w:rsidP="00C307E9">
      <w:pPr>
        <w:pStyle w:val="Caption"/>
        <w:jc w:val="left"/>
        <w:rPr>
          <w:rStyle w:val="IntenseEmphasis"/>
          <w:rFonts w:ascii="Times New Roman" w:hAnsi="Times New Roman" w:cs="Times New Roman"/>
          <w:i w:val="0"/>
          <w:iCs/>
        </w:rPr>
      </w:pPr>
      <w:bookmarkStart w:id="15" w:name="_Toc501349516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15</w:t>
      </w:r>
      <w:r w:rsidR="00B56F27">
        <w:rPr>
          <w:noProof/>
        </w:rPr>
        <w:fldChar w:fldCharType="end"/>
      </w:r>
      <w:r>
        <w:t xml:space="preserve"> : JavaScript Code for Homepage Slideshow</w:t>
      </w:r>
      <w:bookmarkEnd w:id="15"/>
    </w:p>
    <w:p w:rsidR="00C307E9" w:rsidRDefault="00C307E9" w:rsidP="00C307E9">
      <w:pPr>
        <w:pStyle w:val="Title"/>
        <w:keepNext/>
        <w:tabs>
          <w:tab w:val="left" w:pos="2940"/>
        </w:tabs>
        <w:rPr>
          <w:rFonts w:ascii="Times New Roman" w:hAnsi="Times New Roman" w:cs="Times New Roman"/>
          <w:iCs/>
          <w:caps/>
          <w:noProof/>
          <w:color w:val="E65B01" w:themeColor="accent1" w:themeShade="BF"/>
          <w:sz w:val="18"/>
          <w:szCs w:val="18"/>
          <w:lang w:eastAsia="en-US" w:bidi="bn-BD"/>
        </w:rPr>
      </w:pPr>
    </w:p>
    <w:p w:rsidR="00C307E9" w:rsidRDefault="00C307E9" w:rsidP="00C307E9">
      <w:pPr>
        <w:pStyle w:val="Title"/>
        <w:keepNext/>
        <w:tabs>
          <w:tab w:val="left" w:pos="2940"/>
        </w:tabs>
      </w:pPr>
      <w:r>
        <w:rPr>
          <w:rFonts w:ascii="Times New Roman" w:hAnsi="Times New Roman" w:cs="Times New Roman"/>
          <w:iCs/>
          <w:caps/>
          <w:noProof/>
          <w:color w:val="E65B01" w:themeColor="accent1" w:themeShade="BF"/>
          <w:sz w:val="18"/>
          <w:szCs w:val="18"/>
          <w:lang w:eastAsia="en-US"/>
        </w:rPr>
        <w:drawing>
          <wp:inline distT="0" distB="0" distL="0" distR="0">
            <wp:extent cx="5486400" cy="2887345"/>
            <wp:effectExtent l="19050" t="0" r="0" b="0"/>
            <wp:docPr id="15" name="Picture 14" descr="Get message from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message from user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C5" w:rsidRDefault="00C307E9" w:rsidP="00C307E9">
      <w:pPr>
        <w:pStyle w:val="Caption"/>
        <w:jc w:val="left"/>
      </w:pPr>
      <w:bookmarkStart w:id="16" w:name="_Toc501349517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16</w:t>
      </w:r>
      <w:r w:rsidR="00B56F27">
        <w:rPr>
          <w:noProof/>
        </w:rPr>
        <w:fldChar w:fldCharType="end"/>
      </w:r>
      <w:r>
        <w:t xml:space="preserve"> : Getting Message from Users</w:t>
      </w:r>
      <w:bookmarkEnd w:id="16"/>
    </w:p>
    <w:p w:rsidR="00C307E9" w:rsidRPr="00C307E9" w:rsidRDefault="00C307E9" w:rsidP="00C307E9"/>
    <w:p w:rsidR="00C307E9" w:rsidRDefault="00C307E9" w:rsidP="00C307E9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5486400" cy="2806065"/>
            <wp:effectExtent l="19050" t="0" r="0" b="0"/>
            <wp:docPr id="17" name="Picture 16" descr="Hajj Ag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jj Agency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9" w:rsidRDefault="00C307E9" w:rsidP="00C307E9">
      <w:pPr>
        <w:pStyle w:val="Caption"/>
        <w:jc w:val="left"/>
      </w:pPr>
      <w:bookmarkStart w:id="17" w:name="_Toc501349518"/>
      <w:r>
        <w:t xml:space="preserve">Figure </w:t>
      </w:r>
      <w:r w:rsidR="00B56F27">
        <w:fldChar w:fldCharType="begin"/>
      </w:r>
      <w:r w:rsidR="00B56F27">
        <w:instrText xml:space="preserve"> SEQ Figure \* ARABIC </w:instrText>
      </w:r>
      <w:r w:rsidR="00B56F27">
        <w:fldChar w:fldCharType="separate"/>
      </w:r>
      <w:r>
        <w:rPr>
          <w:noProof/>
        </w:rPr>
        <w:t>17</w:t>
      </w:r>
      <w:r w:rsidR="00B56F27">
        <w:rPr>
          <w:noProof/>
        </w:rPr>
        <w:fldChar w:fldCharType="end"/>
      </w:r>
      <w:r>
        <w:t xml:space="preserve"> : Generating Hajj Agency Report</w:t>
      </w:r>
      <w:bookmarkEnd w:id="17"/>
      <w:r>
        <w:t xml:space="preserve"> </w:t>
      </w:r>
    </w:p>
    <w:p w:rsidR="00C307E9" w:rsidRPr="00C307E9" w:rsidRDefault="00C307E9" w:rsidP="00C307E9"/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A8649D">
      <w:pPr>
        <w:pStyle w:val="Title"/>
        <w:tabs>
          <w:tab w:val="left" w:pos="2940"/>
        </w:tabs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Default="002B69C5" w:rsidP="002B69C5">
      <w:pPr>
        <w:pStyle w:val="Title"/>
        <w:rPr>
          <w:rStyle w:val="IntenseEmphasis"/>
          <w:rFonts w:ascii="Times New Roman" w:hAnsi="Times New Roman" w:cs="Times New Roman"/>
          <w:i w:val="0"/>
          <w:iCs/>
        </w:rPr>
      </w:pPr>
    </w:p>
    <w:p w:rsidR="002B69C5" w:rsidRPr="002B69C5" w:rsidRDefault="002B69C5" w:rsidP="002B69C5">
      <w:pPr>
        <w:pStyle w:val="Title"/>
        <w:rPr>
          <w:rStyle w:val="IntenseEmphasis"/>
          <w:i w:val="0"/>
          <w:caps w:val="0"/>
          <w:color w:val="FE8637" w:themeColor="accent1"/>
          <w:sz w:val="48"/>
        </w:rPr>
      </w:pPr>
    </w:p>
    <w:sectPr w:rsidR="002B69C5" w:rsidRPr="002B69C5" w:rsidSect="001D124F">
      <w:headerReference w:type="default" r:id="rId34"/>
      <w:footerReference w:type="default" r:id="rId35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F27" w:rsidRDefault="00B56F27">
      <w:pPr>
        <w:spacing w:after="0" w:line="240" w:lineRule="auto"/>
      </w:pPr>
      <w:r>
        <w:separator/>
      </w:r>
    </w:p>
  </w:endnote>
  <w:endnote w:type="continuationSeparator" w:id="0">
    <w:p w:rsidR="00B56F27" w:rsidRDefault="00B56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24F" w:rsidRDefault="008B73D8">
    <w:pPr>
      <w:pStyle w:val="Footer"/>
    </w:pPr>
    <w:r>
      <w:ptab w:relativeTo="margin" w:alignment="right" w:leader="none"/>
    </w:r>
    <w:r w:rsidR="00B56F27">
      <w:fldChar w:fldCharType="begin"/>
    </w:r>
    <w:r w:rsidR="00B56F27">
      <w:instrText xml:space="preserve"> PAGE </w:instrText>
    </w:r>
    <w:r w:rsidR="00B56F27">
      <w:fldChar w:fldCharType="separate"/>
    </w:r>
    <w:r w:rsidR="00C02D1E">
      <w:rPr>
        <w:noProof/>
      </w:rPr>
      <w:t>15</w:t>
    </w:r>
    <w:r w:rsidR="00B56F27">
      <w:rPr>
        <w:noProof/>
      </w:rPr>
      <w:fldChar w:fldCharType="end"/>
    </w:r>
    <w:r>
      <w:t xml:space="preserve"> </w:t>
    </w:r>
    <w:r w:rsidR="00BE0955">
      <w:rPr>
        <w:noProof/>
        <w:lang w:eastAsia="en-US"/>
      </w:rPr>
      <mc:AlternateContent>
        <mc:Choice Requires="wps">
          <w:drawing>
            <wp:inline distT="0" distB="0" distL="0" distR="0">
              <wp:extent cx="91440" cy="91440"/>
              <wp:effectExtent l="19050" t="21590" r="22860" b="20320"/>
              <wp:docPr id="19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C13A332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F27" w:rsidRDefault="00B56F27">
      <w:pPr>
        <w:spacing w:after="0" w:line="240" w:lineRule="auto"/>
      </w:pPr>
      <w:r>
        <w:separator/>
      </w:r>
    </w:p>
  </w:footnote>
  <w:footnote w:type="continuationSeparator" w:id="0">
    <w:p w:rsidR="00B56F27" w:rsidRDefault="00B56F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24F" w:rsidRDefault="008B73D8">
    <w:pPr>
      <w:pStyle w:val="Header"/>
    </w:pPr>
    <w:r>
      <w:ptab w:relativeTo="margin" w:alignment="right" w:leader="none"/>
    </w:r>
    <w:sdt>
      <w:sdtPr>
        <w:id w:val="80127134"/>
        <w:placeholder>
          <w:docPart w:val="5A0D0EC471B0483A89F984CAD4835045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23T00:00:00Z">
          <w:dateFormat w:val="M/d/yyyy"/>
          <w:lid w:val="en-US"/>
          <w:storeMappedDataAs w:val="dateTime"/>
          <w:calendar w:val="gregorian"/>
        </w:date>
      </w:sdtPr>
      <w:sdtEndPr/>
      <w:sdtContent>
        <w:r w:rsidR="00CF6CB9">
          <w:t>4/23/2018</w:t>
        </w:r>
      </w:sdtContent>
    </w:sdt>
    <w:r w:rsidR="00BE095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7538720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-100330</wp:posOffset>
                  </wp:positionV>
                </mc:Fallback>
              </mc:AlternateContent>
              <wp:extent cx="0" cy="10229850"/>
              <wp:effectExtent l="6985" t="9525" r="12065" b="9525"/>
              <wp:wrapNone/>
              <wp:docPr id="20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985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101E255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05.5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90617"/>
    <w:multiLevelType w:val="hybridMultilevel"/>
    <w:tmpl w:val="BC7EE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5BF"/>
    <w:multiLevelType w:val="hybridMultilevel"/>
    <w:tmpl w:val="6A2455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3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4" w15:restartNumberingAfterBreak="0">
    <w:nsid w:val="1C7908B9"/>
    <w:multiLevelType w:val="hybridMultilevel"/>
    <w:tmpl w:val="F46C8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13C1E"/>
    <w:multiLevelType w:val="hybridMultilevel"/>
    <w:tmpl w:val="FC968C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46304"/>
    <w:multiLevelType w:val="hybridMultilevel"/>
    <w:tmpl w:val="B9163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919C4"/>
    <w:multiLevelType w:val="hybridMultilevel"/>
    <w:tmpl w:val="C0C26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D658E"/>
    <w:multiLevelType w:val="hybridMultilevel"/>
    <w:tmpl w:val="9114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852505"/>
    <w:multiLevelType w:val="hybridMultilevel"/>
    <w:tmpl w:val="C400D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40D09"/>
    <w:multiLevelType w:val="hybridMultilevel"/>
    <w:tmpl w:val="8BEEA01E"/>
    <w:lvl w:ilvl="0" w:tplc="0409000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1" w15:restartNumberingAfterBreak="0">
    <w:nsid w:val="759B7CF2"/>
    <w:multiLevelType w:val="hybridMultilevel"/>
    <w:tmpl w:val="611E59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E6593A"/>
    <w:multiLevelType w:val="hybridMultilevel"/>
    <w:tmpl w:val="8D02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2"/>
  </w:num>
  <w:num w:numId="5">
    <w:abstractNumId w:val="7"/>
  </w:num>
  <w:num w:numId="6">
    <w:abstractNumId w:val="9"/>
  </w:num>
  <w:num w:numId="7">
    <w:abstractNumId w:val="0"/>
  </w:num>
  <w:num w:numId="8">
    <w:abstractNumId w:val="6"/>
  </w:num>
  <w:num w:numId="9">
    <w:abstractNumId w:val="1"/>
  </w:num>
  <w:num w:numId="10">
    <w:abstractNumId w:val="5"/>
  </w:num>
  <w:num w:numId="11">
    <w:abstractNumId w:val="10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7F"/>
    <w:rsid w:val="00021BE9"/>
    <w:rsid w:val="0009677D"/>
    <w:rsid w:val="00172C58"/>
    <w:rsid w:val="001D124F"/>
    <w:rsid w:val="00255E7E"/>
    <w:rsid w:val="00274FC3"/>
    <w:rsid w:val="002B69C5"/>
    <w:rsid w:val="0033214B"/>
    <w:rsid w:val="00377913"/>
    <w:rsid w:val="004B7A0D"/>
    <w:rsid w:val="00547A19"/>
    <w:rsid w:val="006E1F0A"/>
    <w:rsid w:val="0074484D"/>
    <w:rsid w:val="007906DF"/>
    <w:rsid w:val="00796576"/>
    <w:rsid w:val="007A50B7"/>
    <w:rsid w:val="00882B69"/>
    <w:rsid w:val="008B73D8"/>
    <w:rsid w:val="008E62C5"/>
    <w:rsid w:val="009355AC"/>
    <w:rsid w:val="009C206B"/>
    <w:rsid w:val="00A8649D"/>
    <w:rsid w:val="00A94B4D"/>
    <w:rsid w:val="00AC6167"/>
    <w:rsid w:val="00B56F27"/>
    <w:rsid w:val="00BE0955"/>
    <w:rsid w:val="00C02D1E"/>
    <w:rsid w:val="00C144FC"/>
    <w:rsid w:val="00C307E9"/>
    <w:rsid w:val="00CE40E6"/>
    <w:rsid w:val="00CF6CB9"/>
    <w:rsid w:val="00D91A22"/>
    <w:rsid w:val="00E04E84"/>
    <w:rsid w:val="00E74E47"/>
    <w:rsid w:val="00EA6A25"/>
    <w:rsid w:val="00EB6787"/>
    <w:rsid w:val="00EC387F"/>
    <w:rsid w:val="00ED3373"/>
    <w:rsid w:val="00FB24CA"/>
    <w:rsid w:val="00FC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9212DF"/>
  <w15:docId w15:val="{296DAA74-A2F6-49AB-A41A-D12A8ECE6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Normal">
    <w:name w:val="Normal"/>
    <w:qFormat/>
    <w:rsid w:val="001D124F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1D124F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124F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24F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24F"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24F"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24F"/>
    <w:pPr>
      <w:spacing w:after="0"/>
      <w:outlineLvl w:val="5"/>
    </w:pPr>
    <w:rPr>
      <w:b/>
      <w:color w:val="E65B0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24F"/>
    <w:pPr>
      <w:spacing w:after="0"/>
      <w:outlineLvl w:val="6"/>
    </w:pPr>
    <w:rPr>
      <w:b/>
      <w:i/>
      <w:color w:val="E65B0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24F"/>
    <w:pPr>
      <w:spacing w:after="0"/>
      <w:outlineLvl w:val="7"/>
    </w:pPr>
    <w:rPr>
      <w:b/>
      <w:color w:val="3667C3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24F"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24F"/>
    <w:rPr>
      <w:rFonts w:asciiTheme="majorHAnsi" w:hAnsiTheme="majorHAnsi" w:cstheme="min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D124F"/>
    <w:rPr>
      <w:rFonts w:asciiTheme="majorHAnsi" w:hAnsiTheme="majorHAnsi" w:cstheme="minorHAnsi"/>
      <w:color w:val="414751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1D124F"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D124F"/>
    <w:rPr>
      <w:rFonts w:asciiTheme="majorHAnsi" w:hAnsiTheme="majorHAnsi" w:cstheme="minorHAnsi"/>
      <w:smallCaps/>
      <w:color w:val="FE8637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1D124F"/>
    <w:rPr>
      <w:i/>
      <w:color w:val="575F6D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124F"/>
    <w:rPr>
      <w:rFonts w:cstheme="minorHAnsi"/>
      <w:i/>
      <w:color w:val="575F6D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24F"/>
    <w:rPr>
      <w:rFonts w:ascii="Tahoma" w:hAnsi="Tahoma" w:cs="Tahoma"/>
      <w:color w:val="414751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1D124F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1D124F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1D124F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mphasis">
    <w:name w:val="Emphasis"/>
    <w:uiPriority w:val="20"/>
    <w:qFormat/>
    <w:rsid w:val="001D124F"/>
    <w:rPr>
      <w:b/>
      <w:i/>
      <w:color w:val="2B2F36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D1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24F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semiHidden/>
    <w:unhideWhenUsed/>
    <w:rsid w:val="001D1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124F"/>
    <w:rPr>
      <w:rFonts w:cstheme="minorHAnsi"/>
      <w:color w:val="414751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24F"/>
    <w:rPr>
      <w:rFonts w:asciiTheme="majorHAnsi" w:hAnsiTheme="majorHAnsi" w:cstheme="min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24F"/>
    <w:rPr>
      <w:rFonts w:asciiTheme="majorHAnsi" w:hAnsiTheme="majorHAnsi" w:cstheme="min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24F"/>
    <w:rPr>
      <w:rFonts w:cstheme="minorHAnsi"/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24F"/>
    <w:rPr>
      <w:rFonts w:cstheme="minorHAnsi"/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24F"/>
    <w:rPr>
      <w:rFonts w:cstheme="minorHAnsi"/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24F"/>
    <w:rPr>
      <w:rFonts w:cstheme="minorHAnsi"/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24F"/>
    <w:rPr>
      <w:rFonts w:cstheme="minorHAnsi"/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1D124F"/>
    <w:rPr>
      <w:i/>
      <w:caps/>
      <w:color w:val="E65B01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1D124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D124F"/>
    <w:rPr>
      <w:rFonts w:cstheme="minorHAnsi"/>
      <w:i/>
      <w:color w:val="414751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1D124F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24F"/>
    <w:rPr>
      <w:rFonts w:cstheme="minorHAnsi"/>
      <w:color w:val="E65B01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1D124F"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6"/>
    <w:unhideWhenUsed/>
    <w:qFormat/>
    <w:rsid w:val="001D124F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1D124F"/>
    <w:pPr>
      <w:ind w:left="720"/>
      <w:contextualSpacing/>
    </w:pPr>
  </w:style>
  <w:style w:type="numbering" w:customStyle="1" w:styleId="NumberedList">
    <w:name w:val="Numbered List"/>
    <w:uiPriority w:val="99"/>
    <w:rsid w:val="001D124F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1D124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1D124F"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1D124F"/>
    <w:rPr>
      <w:rFonts w:cs="Times New Roman"/>
      <w:b/>
      <w:i/>
      <w:color w:val="3667C3" w:themeColor="accent2" w:themeShade="BF"/>
    </w:rPr>
  </w:style>
  <w:style w:type="table" w:styleId="TableGrid">
    <w:name w:val="Table Grid"/>
    <w:basedOn w:val="TableNormal"/>
    <w:uiPriority w:val="1"/>
    <w:rsid w:val="001D124F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2B69"/>
    <w:pPr>
      <w:keepNext/>
      <w:keepLines/>
      <w:spacing w:before="480" w:after="0"/>
      <w:outlineLvl w:val="9"/>
    </w:pPr>
    <w:rPr>
      <w:rFonts w:eastAsiaTheme="majorEastAsia" w:cstheme="majorBidi"/>
      <w:b/>
      <w:bCs/>
      <w:smallCaps w:val="0"/>
      <w:color w:val="E65B01" w:themeColor="accent1" w:themeShade="BF"/>
      <w:spacing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0E6"/>
    <w:pPr>
      <w:spacing w:after="100"/>
    </w:pPr>
    <w:rPr>
      <w:rFonts w:eastAsiaTheme="minorEastAsia" w:cstheme="minorBidi"/>
      <w:b/>
      <w:bCs/>
      <w:color w:val="auto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2B69"/>
    <w:pPr>
      <w:spacing w:after="100"/>
    </w:pPr>
    <w:rPr>
      <w:rFonts w:eastAsiaTheme="minorEastAsia" w:cstheme="minorBidi"/>
      <w:color w:val="auto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0E6"/>
    <w:pPr>
      <w:spacing w:after="100"/>
    </w:pPr>
    <w:rPr>
      <w:rFonts w:eastAsiaTheme="minorEastAsia" w:cstheme="minorBidi"/>
      <w:b/>
      <w:bCs/>
      <w:color w:val="auto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882B69"/>
    <w:rPr>
      <w:color w:val="D2611C" w:themeColor="hyperlink"/>
      <w:u w:val="single"/>
    </w:rPr>
  </w:style>
  <w:style w:type="paragraph" w:styleId="TableofFigures">
    <w:name w:val="table of figures"/>
    <w:basedOn w:val="Normal"/>
    <w:next w:val="Normal"/>
    <w:uiPriority w:val="99"/>
    <w:qFormat/>
    <w:rsid w:val="00CE40E6"/>
    <w:pPr>
      <w:spacing w:after="0"/>
    </w:pPr>
  </w:style>
  <w:style w:type="character" w:customStyle="1" w:styleId="5yl5">
    <w:name w:val="_5yl5"/>
    <w:basedOn w:val="DefaultParagraphFont"/>
    <w:rsid w:val="00BE0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21" Type="http://schemas.openxmlformats.org/officeDocument/2006/relationships/image" Target="media/image5.jpe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1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diagramColors" Target="diagrams/colors1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elRepor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EEF760-4C2F-4532-9C3B-4439E7BB53E9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2DD16FC-E495-4F48-8803-D4B03E689A01}">
      <dgm:prSet phldrT="[Text]"/>
      <dgm:spPr/>
      <dgm:t>
        <a:bodyPr/>
        <a:lstStyle/>
        <a:p>
          <a:r>
            <a:rPr lang="en-US"/>
            <a:t>General User</a:t>
          </a:r>
        </a:p>
      </dgm:t>
    </dgm:pt>
    <dgm:pt modelId="{39FF318C-A190-4683-BAF5-DC901E63EA4D}" type="parTrans" cxnId="{0CA33892-AD45-4970-AEB7-E4D4B442871A}">
      <dgm:prSet/>
      <dgm:spPr/>
      <dgm:t>
        <a:bodyPr/>
        <a:lstStyle/>
        <a:p>
          <a:endParaRPr lang="en-US"/>
        </a:p>
      </dgm:t>
    </dgm:pt>
    <dgm:pt modelId="{EBA4B813-03F2-490A-9697-87503DC9C5D8}" type="sibTrans" cxnId="{0CA33892-AD45-4970-AEB7-E4D4B442871A}">
      <dgm:prSet/>
      <dgm:spPr/>
      <dgm:t>
        <a:bodyPr/>
        <a:lstStyle/>
        <a:p>
          <a:endParaRPr lang="en-US"/>
        </a:p>
      </dgm:t>
    </dgm:pt>
    <dgm:pt modelId="{D63AA90D-240A-4EFF-A065-48E2B333F76C}">
      <dgm:prSet phldrT="[Text]"/>
      <dgm:spPr/>
      <dgm:t>
        <a:bodyPr/>
        <a:lstStyle/>
        <a:p>
          <a:r>
            <a:rPr lang="en-US"/>
            <a:t>Hajji/Relatives of Hajji</a:t>
          </a:r>
        </a:p>
      </dgm:t>
    </dgm:pt>
    <dgm:pt modelId="{E65EC4A9-255D-48E3-A559-8966295E90F1}" type="parTrans" cxnId="{BC903497-A1B2-4BE6-9FF1-CA82DBED931C}">
      <dgm:prSet/>
      <dgm:spPr/>
      <dgm:t>
        <a:bodyPr/>
        <a:lstStyle/>
        <a:p>
          <a:endParaRPr lang="en-US"/>
        </a:p>
      </dgm:t>
    </dgm:pt>
    <dgm:pt modelId="{F7F1127D-D17F-4920-81EF-12C4243DFFB6}" type="sibTrans" cxnId="{BC903497-A1B2-4BE6-9FF1-CA82DBED931C}">
      <dgm:prSet/>
      <dgm:spPr/>
      <dgm:t>
        <a:bodyPr/>
        <a:lstStyle/>
        <a:p>
          <a:endParaRPr lang="en-US"/>
        </a:p>
      </dgm:t>
    </dgm:pt>
    <dgm:pt modelId="{28F9B38B-A071-414F-B1FA-CFD51976FDFA}">
      <dgm:prSet phldrT="[Text]"/>
      <dgm:spPr/>
      <dgm:t>
        <a:bodyPr/>
        <a:lstStyle/>
        <a:p>
          <a:r>
            <a:rPr lang="en-US"/>
            <a:t>Admin Member</a:t>
          </a:r>
        </a:p>
      </dgm:t>
    </dgm:pt>
    <dgm:pt modelId="{8DDFADA1-94C0-4D1C-A236-63CC2DA9F6A0}" type="parTrans" cxnId="{593DAB1B-228C-4980-B026-1DB38B35A56B}">
      <dgm:prSet/>
      <dgm:spPr/>
      <dgm:t>
        <a:bodyPr/>
        <a:lstStyle/>
        <a:p>
          <a:endParaRPr lang="en-US"/>
        </a:p>
      </dgm:t>
    </dgm:pt>
    <dgm:pt modelId="{BA945C06-BE8E-4F30-893C-71D70B8D47D7}" type="sibTrans" cxnId="{593DAB1B-228C-4980-B026-1DB38B35A56B}">
      <dgm:prSet/>
      <dgm:spPr/>
      <dgm:t>
        <a:bodyPr/>
        <a:lstStyle/>
        <a:p>
          <a:endParaRPr lang="en-US"/>
        </a:p>
      </dgm:t>
    </dgm:pt>
    <dgm:pt modelId="{928B0A57-DBC7-43C2-855B-1AAD85AD858D}" type="pres">
      <dgm:prSet presAssocID="{0EEEF760-4C2F-4532-9C3B-4439E7BB53E9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7A16195-0C96-4AA2-B52C-BD4FA3927557}" type="pres">
      <dgm:prSet presAssocID="{62DD16FC-E495-4F48-8803-D4B03E689A01}" presName="parentLin" presStyleCnt="0"/>
      <dgm:spPr/>
    </dgm:pt>
    <dgm:pt modelId="{9176D79B-A7E6-47ED-856B-B2EDF39A25D4}" type="pres">
      <dgm:prSet presAssocID="{62DD16FC-E495-4F48-8803-D4B03E689A01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A2AF2443-1970-4A29-A783-EAB2611C81FC}" type="pres">
      <dgm:prSet presAssocID="{62DD16FC-E495-4F48-8803-D4B03E689A01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1DA9D4D-C218-410C-A206-FFAD8A7F8FE3}" type="pres">
      <dgm:prSet presAssocID="{62DD16FC-E495-4F48-8803-D4B03E689A01}" presName="negativeSpace" presStyleCnt="0"/>
      <dgm:spPr/>
    </dgm:pt>
    <dgm:pt modelId="{4691D27F-C3DF-4FED-B43F-ED7A9C9656A1}" type="pres">
      <dgm:prSet presAssocID="{62DD16FC-E495-4F48-8803-D4B03E689A01}" presName="childText" presStyleLbl="conFgAcc1" presStyleIdx="0" presStyleCnt="3">
        <dgm:presLayoutVars>
          <dgm:bulletEnabled val="1"/>
        </dgm:presLayoutVars>
      </dgm:prSet>
      <dgm:spPr/>
    </dgm:pt>
    <dgm:pt modelId="{50C4E17F-A1E2-4DA7-84C3-8FB41E763A66}" type="pres">
      <dgm:prSet presAssocID="{EBA4B813-03F2-490A-9697-87503DC9C5D8}" presName="spaceBetweenRectangles" presStyleCnt="0"/>
      <dgm:spPr/>
    </dgm:pt>
    <dgm:pt modelId="{64FC711B-267F-4A86-B12D-C04677F7EBFD}" type="pres">
      <dgm:prSet presAssocID="{D63AA90D-240A-4EFF-A065-48E2B333F76C}" presName="parentLin" presStyleCnt="0"/>
      <dgm:spPr/>
    </dgm:pt>
    <dgm:pt modelId="{AC142ED4-FFAD-43DF-B635-7553774D1347}" type="pres">
      <dgm:prSet presAssocID="{D63AA90D-240A-4EFF-A065-48E2B333F76C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65ABF942-4B12-4EDD-AF1B-50E5AF089569}" type="pres">
      <dgm:prSet presAssocID="{D63AA90D-240A-4EFF-A065-48E2B333F76C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0918741-679E-40A0-81B3-F09BC292CA1F}" type="pres">
      <dgm:prSet presAssocID="{D63AA90D-240A-4EFF-A065-48E2B333F76C}" presName="negativeSpace" presStyleCnt="0"/>
      <dgm:spPr/>
    </dgm:pt>
    <dgm:pt modelId="{C3202FE0-E8BA-4D83-A4A6-54259E669702}" type="pres">
      <dgm:prSet presAssocID="{D63AA90D-240A-4EFF-A065-48E2B333F76C}" presName="childText" presStyleLbl="conFgAcc1" presStyleIdx="1" presStyleCnt="3">
        <dgm:presLayoutVars>
          <dgm:bulletEnabled val="1"/>
        </dgm:presLayoutVars>
      </dgm:prSet>
      <dgm:spPr/>
    </dgm:pt>
    <dgm:pt modelId="{3FDAB840-AEA5-4DD9-B58D-561C656CA507}" type="pres">
      <dgm:prSet presAssocID="{F7F1127D-D17F-4920-81EF-12C4243DFFB6}" presName="spaceBetweenRectangles" presStyleCnt="0"/>
      <dgm:spPr/>
    </dgm:pt>
    <dgm:pt modelId="{3D5CE027-8FEB-4A81-B516-6FC79D67AE3B}" type="pres">
      <dgm:prSet presAssocID="{28F9B38B-A071-414F-B1FA-CFD51976FDFA}" presName="parentLin" presStyleCnt="0"/>
      <dgm:spPr/>
    </dgm:pt>
    <dgm:pt modelId="{E5F80AA7-066A-492E-AB6A-DEF7895C25E2}" type="pres">
      <dgm:prSet presAssocID="{28F9B38B-A071-414F-B1FA-CFD51976FDFA}" presName="parentLeftMargin" presStyleLbl="node1" presStyleIdx="1" presStyleCnt="3"/>
      <dgm:spPr/>
      <dgm:t>
        <a:bodyPr/>
        <a:lstStyle/>
        <a:p>
          <a:endParaRPr lang="en-US"/>
        </a:p>
      </dgm:t>
    </dgm:pt>
    <dgm:pt modelId="{881D3C0A-E5A3-41FB-B995-56259776EEF5}" type="pres">
      <dgm:prSet presAssocID="{28F9B38B-A071-414F-B1FA-CFD51976FDFA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CEA25D-4C1A-422C-95F9-7D91A2B45728}" type="pres">
      <dgm:prSet presAssocID="{28F9B38B-A071-414F-B1FA-CFD51976FDFA}" presName="negativeSpace" presStyleCnt="0"/>
      <dgm:spPr/>
    </dgm:pt>
    <dgm:pt modelId="{D95F1A1D-8709-41E0-89F8-8386341C13AB}" type="pres">
      <dgm:prSet presAssocID="{28F9B38B-A071-414F-B1FA-CFD51976FDF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3AE11519-D76F-4862-9D3F-D8A26B7D0A9E}" type="presOf" srcId="{28F9B38B-A071-414F-B1FA-CFD51976FDFA}" destId="{E5F80AA7-066A-492E-AB6A-DEF7895C25E2}" srcOrd="0" destOrd="0" presId="urn:microsoft.com/office/officeart/2005/8/layout/list1"/>
    <dgm:cxn modelId="{F1A5C4D9-E014-4368-9B1A-B0CAD6C4149D}" type="presOf" srcId="{62DD16FC-E495-4F48-8803-D4B03E689A01}" destId="{A2AF2443-1970-4A29-A783-EAB2611C81FC}" srcOrd="1" destOrd="0" presId="urn:microsoft.com/office/officeart/2005/8/layout/list1"/>
    <dgm:cxn modelId="{BC903497-A1B2-4BE6-9FF1-CA82DBED931C}" srcId="{0EEEF760-4C2F-4532-9C3B-4439E7BB53E9}" destId="{D63AA90D-240A-4EFF-A065-48E2B333F76C}" srcOrd="1" destOrd="0" parTransId="{E65EC4A9-255D-48E3-A559-8966295E90F1}" sibTransId="{F7F1127D-D17F-4920-81EF-12C4243DFFB6}"/>
    <dgm:cxn modelId="{0CA33892-AD45-4970-AEB7-E4D4B442871A}" srcId="{0EEEF760-4C2F-4532-9C3B-4439E7BB53E9}" destId="{62DD16FC-E495-4F48-8803-D4B03E689A01}" srcOrd="0" destOrd="0" parTransId="{39FF318C-A190-4683-BAF5-DC901E63EA4D}" sibTransId="{EBA4B813-03F2-490A-9697-87503DC9C5D8}"/>
    <dgm:cxn modelId="{B9CE586D-3A19-4FF3-969B-2C1D3FB59755}" type="presOf" srcId="{D63AA90D-240A-4EFF-A065-48E2B333F76C}" destId="{AC142ED4-FFAD-43DF-B635-7553774D1347}" srcOrd="0" destOrd="0" presId="urn:microsoft.com/office/officeart/2005/8/layout/list1"/>
    <dgm:cxn modelId="{4C4B9690-AE9F-445B-8BCB-4663239B3610}" type="presOf" srcId="{62DD16FC-E495-4F48-8803-D4B03E689A01}" destId="{9176D79B-A7E6-47ED-856B-B2EDF39A25D4}" srcOrd="0" destOrd="0" presId="urn:microsoft.com/office/officeart/2005/8/layout/list1"/>
    <dgm:cxn modelId="{593DAB1B-228C-4980-B026-1DB38B35A56B}" srcId="{0EEEF760-4C2F-4532-9C3B-4439E7BB53E9}" destId="{28F9B38B-A071-414F-B1FA-CFD51976FDFA}" srcOrd="2" destOrd="0" parTransId="{8DDFADA1-94C0-4D1C-A236-63CC2DA9F6A0}" sibTransId="{BA945C06-BE8E-4F30-893C-71D70B8D47D7}"/>
    <dgm:cxn modelId="{93BA721F-C450-43BC-BFF0-C89075615366}" type="presOf" srcId="{28F9B38B-A071-414F-B1FA-CFD51976FDFA}" destId="{881D3C0A-E5A3-41FB-B995-56259776EEF5}" srcOrd="1" destOrd="0" presId="urn:microsoft.com/office/officeart/2005/8/layout/list1"/>
    <dgm:cxn modelId="{1A4DED91-972F-408E-9062-EB8A9AA585AD}" type="presOf" srcId="{0EEEF760-4C2F-4532-9C3B-4439E7BB53E9}" destId="{928B0A57-DBC7-43C2-855B-1AAD85AD858D}" srcOrd="0" destOrd="0" presId="urn:microsoft.com/office/officeart/2005/8/layout/list1"/>
    <dgm:cxn modelId="{F26F86B0-FB01-41FC-9837-0916070B89D4}" type="presOf" srcId="{D63AA90D-240A-4EFF-A065-48E2B333F76C}" destId="{65ABF942-4B12-4EDD-AF1B-50E5AF089569}" srcOrd="1" destOrd="0" presId="urn:microsoft.com/office/officeart/2005/8/layout/list1"/>
    <dgm:cxn modelId="{1176C7C5-75A7-487A-8410-5D5F537C745F}" type="presParOf" srcId="{928B0A57-DBC7-43C2-855B-1AAD85AD858D}" destId="{07A16195-0C96-4AA2-B52C-BD4FA3927557}" srcOrd="0" destOrd="0" presId="urn:microsoft.com/office/officeart/2005/8/layout/list1"/>
    <dgm:cxn modelId="{D6608127-8C3C-494E-BBDB-372FD208CE1E}" type="presParOf" srcId="{07A16195-0C96-4AA2-B52C-BD4FA3927557}" destId="{9176D79B-A7E6-47ED-856B-B2EDF39A25D4}" srcOrd="0" destOrd="0" presId="urn:microsoft.com/office/officeart/2005/8/layout/list1"/>
    <dgm:cxn modelId="{A8739FAD-7427-412B-AD3C-C32537569D95}" type="presParOf" srcId="{07A16195-0C96-4AA2-B52C-BD4FA3927557}" destId="{A2AF2443-1970-4A29-A783-EAB2611C81FC}" srcOrd="1" destOrd="0" presId="urn:microsoft.com/office/officeart/2005/8/layout/list1"/>
    <dgm:cxn modelId="{E8604308-E789-4856-B466-D8DF41748F5E}" type="presParOf" srcId="{928B0A57-DBC7-43C2-855B-1AAD85AD858D}" destId="{81DA9D4D-C218-410C-A206-FFAD8A7F8FE3}" srcOrd="1" destOrd="0" presId="urn:microsoft.com/office/officeart/2005/8/layout/list1"/>
    <dgm:cxn modelId="{176D6027-37AE-41D9-A1F1-3211C5B1AA7C}" type="presParOf" srcId="{928B0A57-DBC7-43C2-855B-1AAD85AD858D}" destId="{4691D27F-C3DF-4FED-B43F-ED7A9C9656A1}" srcOrd="2" destOrd="0" presId="urn:microsoft.com/office/officeart/2005/8/layout/list1"/>
    <dgm:cxn modelId="{26E8B49D-6C09-41BB-AFE0-2BBBE3521371}" type="presParOf" srcId="{928B0A57-DBC7-43C2-855B-1AAD85AD858D}" destId="{50C4E17F-A1E2-4DA7-84C3-8FB41E763A66}" srcOrd="3" destOrd="0" presId="urn:microsoft.com/office/officeart/2005/8/layout/list1"/>
    <dgm:cxn modelId="{C06697B6-D429-46B0-80B6-62897FF36904}" type="presParOf" srcId="{928B0A57-DBC7-43C2-855B-1AAD85AD858D}" destId="{64FC711B-267F-4A86-B12D-C04677F7EBFD}" srcOrd="4" destOrd="0" presId="urn:microsoft.com/office/officeart/2005/8/layout/list1"/>
    <dgm:cxn modelId="{BABE674C-EE4D-4BE6-A66F-11AF26C30C06}" type="presParOf" srcId="{64FC711B-267F-4A86-B12D-C04677F7EBFD}" destId="{AC142ED4-FFAD-43DF-B635-7553774D1347}" srcOrd="0" destOrd="0" presId="urn:microsoft.com/office/officeart/2005/8/layout/list1"/>
    <dgm:cxn modelId="{6FEA18E2-DD50-4E96-8430-69D150D6A35A}" type="presParOf" srcId="{64FC711B-267F-4A86-B12D-C04677F7EBFD}" destId="{65ABF942-4B12-4EDD-AF1B-50E5AF089569}" srcOrd="1" destOrd="0" presId="urn:microsoft.com/office/officeart/2005/8/layout/list1"/>
    <dgm:cxn modelId="{618A4BBA-3C6B-428B-8395-4BC027E131E6}" type="presParOf" srcId="{928B0A57-DBC7-43C2-855B-1AAD85AD858D}" destId="{40918741-679E-40A0-81B3-F09BC292CA1F}" srcOrd="5" destOrd="0" presId="urn:microsoft.com/office/officeart/2005/8/layout/list1"/>
    <dgm:cxn modelId="{AAE35261-3C6A-491F-A868-34652ABF394A}" type="presParOf" srcId="{928B0A57-DBC7-43C2-855B-1AAD85AD858D}" destId="{C3202FE0-E8BA-4D83-A4A6-54259E669702}" srcOrd="6" destOrd="0" presId="urn:microsoft.com/office/officeart/2005/8/layout/list1"/>
    <dgm:cxn modelId="{231C09A8-F8E2-4A37-BD8B-C5D3F68787FE}" type="presParOf" srcId="{928B0A57-DBC7-43C2-855B-1AAD85AD858D}" destId="{3FDAB840-AEA5-4DD9-B58D-561C656CA507}" srcOrd="7" destOrd="0" presId="urn:microsoft.com/office/officeart/2005/8/layout/list1"/>
    <dgm:cxn modelId="{E3C94757-DDBC-4B98-8FDF-D83896ACA3CB}" type="presParOf" srcId="{928B0A57-DBC7-43C2-855B-1AAD85AD858D}" destId="{3D5CE027-8FEB-4A81-B516-6FC79D67AE3B}" srcOrd="8" destOrd="0" presId="urn:microsoft.com/office/officeart/2005/8/layout/list1"/>
    <dgm:cxn modelId="{C391388D-0DA1-46A5-A5FC-5678F48F946A}" type="presParOf" srcId="{3D5CE027-8FEB-4A81-B516-6FC79D67AE3B}" destId="{E5F80AA7-066A-492E-AB6A-DEF7895C25E2}" srcOrd="0" destOrd="0" presId="urn:microsoft.com/office/officeart/2005/8/layout/list1"/>
    <dgm:cxn modelId="{B66E897F-49B1-4D26-81AC-63F8B394DBB1}" type="presParOf" srcId="{3D5CE027-8FEB-4A81-B516-6FC79D67AE3B}" destId="{881D3C0A-E5A3-41FB-B995-56259776EEF5}" srcOrd="1" destOrd="0" presId="urn:microsoft.com/office/officeart/2005/8/layout/list1"/>
    <dgm:cxn modelId="{5D7035BF-DFEF-4C62-9A8B-E8A02044931D}" type="presParOf" srcId="{928B0A57-DBC7-43C2-855B-1AAD85AD858D}" destId="{59CEA25D-4C1A-422C-95F9-7D91A2B45728}" srcOrd="9" destOrd="0" presId="urn:microsoft.com/office/officeart/2005/8/layout/list1"/>
    <dgm:cxn modelId="{BD1F3697-15FF-4790-9BC6-3DF95FF6E0C2}" type="presParOf" srcId="{928B0A57-DBC7-43C2-855B-1AAD85AD858D}" destId="{D95F1A1D-8709-41E0-89F8-8386341C13AB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91D27F-C3DF-4FED-B43F-ED7A9C9656A1}">
      <dsp:nvSpPr>
        <dsp:cNvPr id="0" name=""/>
        <dsp:cNvSpPr/>
      </dsp:nvSpPr>
      <dsp:spPr>
        <a:xfrm>
          <a:off x="0" y="286095"/>
          <a:ext cx="4714875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2AF2443-1970-4A29-A783-EAB2611C81FC}">
      <dsp:nvSpPr>
        <dsp:cNvPr id="0" name=""/>
        <dsp:cNvSpPr/>
      </dsp:nvSpPr>
      <dsp:spPr>
        <a:xfrm>
          <a:off x="235743" y="49934"/>
          <a:ext cx="3300412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4748" tIns="0" rIns="124748" bIns="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General User</a:t>
          </a:r>
        </a:p>
      </dsp:txBody>
      <dsp:txXfrm>
        <a:off x="258800" y="72991"/>
        <a:ext cx="3254298" cy="426206"/>
      </dsp:txXfrm>
    </dsp:sp>
    <dsp:sp modelId="{C3202FE0-E8BA-4D83-A4A6-54259E669702}">
      <dsp:nvSpPr>
        <dsp:cNvPr id="0" name=""/>
        <dsp:cNvSpPr/>
      </dsp:nvSpPr>
      <dsp:spPr>
        <a:xfrm>
          <a:off x="0" y="1011855"/>
          <a:ext cx="4714875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5ABF942-4B12-4EDD-AF1B-50E5AF089569}">
      <dsp:nvSpPr>
        <dsp:cNvPr id="0" name=""/>
        <dsp:cNvSpPr/>
      </dsp:nvSpPr>
      <dsp:spPr>
        <a:xfrm>
          <a:off x="235743" y="775695"/>
          <a:ext cx="3300412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4748" tIns="0" rIns="124748" bIns="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Hajji/Relatives of Hajji</a:t>
          </a:r>
        </a:p>
      </dsp:txBody>
      <dsp:txXfrm>
        <a:off x="258800" y="798752"/>
        <a:ext cx="3254298" cy="426206"/>
      </dsp:txXfrm>
    </dsp:sp>
    <dsp:sp modelId="{D95F1A1D-8709-41E0-89F8-8386341C13AB}">
      <dsp:nvSpPr>
        <dsp:cNvPr id="0" name=""/>
        <dsp:cNvSpPr/>
      </dsp:nvSpPr>
      <dsp:spPr>
        <a:xfrm>
          <a:off x="0" y="1737615"/>
          <a:ext cx="4714875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81D3C0A-E5A3-41FB-B995-56259776EEF5}">
      <dsp:nvSpPr>
        <dsp:cNvPr id="0" name=""/>
        <dsp:cNvSpPr/>
      </dsp:nvSpPr>
      <dsp:spPr>
        <a:xfrm>
          <a:off x="235743" y="1501454"/>
          <a:ext cx="3300412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4748" tIns="0" rIns="124748" bIns="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Admin Member</a:t>
          </a:r>
        </a:p>
      </dsp:txBody>
      <dsp:txXfrm>
        <a:off x="258800" y="1524511"/>
        <a:ext cx="3254298" cy="4262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978F63F20C4371968C60C6CEEBE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71613-C97C-4FBC-93E4-27D24E38BCB0}"/>
      </w:docPartPr>
      <w:docPartBody>
        <w:p w:rsidR="003D1D40" w:rsidRDefault="00930AC7" w:rsidP="00930AC7">
          <w:pPr>
            <w:pStyle w:val="0F978F63F20C4371968C60C6CEEBED11"/>
          </w:pPr>
          <w:r>
            <w:t>[Type the title]</w:t>
          </w:r>
        </w:p>
      </w:docPartBody>
    </w:docPart>
    <w:docPart>
      <w:docPartPr>
        <w:name w:val="C3DA48DC30C54B9DB7032F4A4F377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C3D75-359E-494D-9A4F-CA9A898F3B08}"/>
      </w:docPartPr>
      <w:docPartBody>
        <w:p w:rsidR="003D1D40" w:rsidRDefault="00930AC7" w:rsidP="00930AC7">
          <w:pPr>
            <w:pStyle w:val="C3DA48DC30C54B9DB7032F4A4F377E99"/>
          </w:pPr>
          <w:r>
            <w:t>[Type the document subtitle]</w:t>
          </w:r>
        </w:p>
      </w:docPartBody>
    </w:docPart>
    <w:docPart>
      <w:docPartPr>
        <w:name w:val="62C6DCFBE12B471681D90F1E1644A2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71B16-954D-463E-97E6-1FB399057843}"/>
      </w:docPartPr>
      <w:docPartBody>
        <w:p w:rsidR="003D1D40" w:rsidRDefault="00930AC7" w:rsidP="00930AC7">
          <w:pPr>
            <w:pStyle w:val="62C6DCFBE12B471681D90F1E1644A218"/>
          </w:pPr>
          <w:r>
            <w:rPr>
              <w:rFonts w:asciiTheme="majorHAnsi" w:hAnsiTheme="majorHAnsi"/>
              <w:smallCaps/>
              <w:color w:val="833C0B" w:themeColor="accent2" w:themeShade="80"/>
              <w:spacing w:val="20"/>
              <w:sz w:val="56"/>
              <w:szCs w:val="56"/>
            </w:rPr>
            <w:t>[Type the document title]</w:t>
          </w:r>
        </w:p>
      </w:docPartBody>
    </w:docPart>
    <w:docPart>
      <w:docPartPr>
        <w:name w:val="5A0D0EC471B0483A89F984CAD4835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3EE75E-2DB8-49CC-A92A-018FE72F3AF7}"/>
      </w:docPartPr>
      <w:docPartBody>
        <w:p w:rsidR="003D1D40" w:rsidRDefault="00930AC7" w:rsidP="00930AC7">
          <w:pPr>
            <w:pStyle w:val="5A0D0EC471B0483A89F984CAD4835045"/>
          </w:pPr>
          <w:r>
            <w:rPr>
              <w:i/>
              <w:color w:val="833C0B" w:themeColor="accent2" w:themeShade="80"/>
              <w:sz w:val="28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30AC7"/>
    <w:rsid w:val="003D1D40"/>
    <w:rsid w:val="00930AC7"/>
    <w:rsid w:val="00BE5860"/>
    <w:rsid w:val="00D27DBB"/>
    <w:rsid w:val="00FB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1D40"/>
  </w:style>
  <w:style w:type="paragraph" w:styleId="Heading1">
    <w:name w:val="heading 1"/>
    <w:basedOn w:val="Normal"/>
    <w:next w:val="Normal"/>
    <w:link w:val="Heading1Char"/>
    <w:uiPriority w:val="1"/>
    <w:qFormat/>
    <w:rsid w:val="003D1D40"/>
    <w:pPr>
      <w:spacing w:before="360" w:after="40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 w:bidi="ar-SA"/>
    </w:rPr>
  </w:style>
  <w:style w:type="paragraph" w:styleId="Heading2">
    <w:name w:val="heading 2"/>
    <w:basedOn w:val="Normal"/>
    <w:next w:val="Normal"/>
    <w:link w:val="Heading2Char"/>
    <w:uiPriority w:val="2"/>
    <w:qFormat/>
    <w:rsid w:val="003D1D40"/>
    <w:pPr>
      <w:spacing w:after="0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EC4307E8E043C394FB10CDA4336596">
    <w:name w:val="0AEC4307E8E043C394FB10CDA4336596"/>
    <w:rsid w:val="003D1D40"/>
  </w:style>
  <w:style w:type="paragraph" w:customStyle="1" w:styleId="C195F25984DE424F98ABD36925CF66F1">
    <w:name w:val="C195F25984DE424F98ABD36925CF66F1"/>
    <w:rsid w:val="003D1D40"/>
  </w:style>
  <w:style w:type="character" w:customStyle="1" w:styleId="Heading1Char">
    <w:name w:val="Heading 1 Char"/>
    <w:basedOn w:val="DefaultParagraphFont"/>
    <w:link w:val="Heading1"/>
    <w:uiPriority w:val="1"/>
    <w:rsid w:val="003D1D40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2"/>
    <w:rsid w:val="003D1D40"/>
    <w:rPr>
      <w:rFonts w:asciiTheme="majorHAnsi" w:eastAsiaTheme="minorHAnsi" w:hAnsiTheme="majorHAnsi" w:cstheme="minorHAnsi"/>
      <w:color w:val="323E4F" w:themeColor="text2" w:themeShade="BF"/>
      <w:sz w:val="28"/>
      <w:lang w:eastAsia="ja-JP" w:bidi="ar-SA"/>
    </w:rPr>
  </w:style>
  <w:style w:type="paragraph" w:customStyle="1" w:styleId="85EEB42C16B74151B9E0E19B81CDA54C">
    <w:name w:val="85EEB42C16B74151B9E0E19B81CDA54C"/>
    <w:rsid w:val="003D1D40"/>
  </w:style>
  <w:style w:type="paragraph" w:customStyle="1" w:styleId="8C028008599641BAB9E72F5A3A69E6A3">
    <w:name w:val="8C028008599641BAB9E72F5A3A69E6A3"/>
    <w:rsid w:val="003D1D40"/>
  </w:style>
  <w:style w:type="paragraph" w:customStyle="1" w:styleId="88418964A12D408C8A293E59A2E3AF67">
    <w:name w:val="88418964A12D408C8A293E59A2E3AF67"/>
    <w:rsid w:val="003D1D40"/>
  </w:style>
  <w:style w:type="paragraph" w:customStyle="1" w:styleId="464806CFA63540AC8924CEDFAE6B031B">
    <w:name w:val="464806CFA63540AC8924CEDFAE6B031B"/>
    <w:rsid w:val="003D1D40"/>
  </w:style>
  <w:style w:type="paragraph" w:customStyle="1" w:styleId="8FBA8A8583684B5B8114B23B68EB88FF">
    <w:name w:val="8FBA8A8583684B5B8114B23B68EB88FF"/>
    <w:rsid w:val="003D1D40"/>
  </w:style>
  <w:style w:type="paragraph" w:customStyle="1" w:styleId="CA554103C5F644A78ABEA394E03430EE">
    <w:name w:val="CA554103C5F644A78ABEA394E03430EE"/>
    <w:rsid w:val="003D1D40"/>
  </w:style>
  <w:style w:type="paragraph" w:customStyle="1" w:styleId="C8CAD6B58184486393EE53C87FA347F8">
    <w:name w:val="C8CAD6B58184486393EE53C87FA347F8"/>
    <w:rsid w:val="003D1D40"/>
  </w:style>
  <w:style w:type="paragraph" w:customStyle="1" w:styleId="0F978F63F20C4371968C60C6CEEBED11">
    <w:name w:val="0F978F63F20C4371968C60C6CEEBED11"/>
    <w:rsid w:val="00930AC7"/>
  </w:style>
  <w:style w:type="paragraph" w:customStyle="1" w:styleId="C3DA48DC30C54B9DB7032F4A4F377E99">
    <w:name w:val="C3DA48DC30C54B9DB7032F4A4F377E99"/>
    <w:rsid w:val="00930AC7"/>
  </w:style>
  <w:style w:type="paragraph" w:customStyle="1" w:styleId="62C6DCFBE12B471681D90F1E1644A218">
    <w:name w:val="62C6DCFBE12B471681D90F1E1644A218"/>
    <w:rsid w:val="00930AC7"/>
  </w:style>
  <w:style w:type="paragraph" w:customStyle="1" w:styleId="5A0D0EC471B0483A89F984CAD4835045">
    <w:name w:val="5A0D0EC471B0483A89F984CAD4835045"/>
    <w:rsid w:val="00930AC7"/>
  </w:style>
  <w:style w:type="paragraph" w:customStyle="1" w:styleId="26F700AD20F74111963BDA17605C1A11">
    <w:name w:val="26F700AD20F74111963BDA17605C1A11"/>
    <w:rsid w:val="00930AC7"/>
  </w:style>
  <w:style w:type="paragraph" w:customStyle="1" w:styleId="2BB274C7C95F425C9CE3F4A020FB9540">
    <w:name w:val="2BB274C7C95F425C9CE3F4A020FB9540"/>
    <w:rsid w:val="00930AC7"/>
  </w:style>
  <w:style w:type="paragraph" w:customStyle="1" w:styleId="A7718CF5FBA6476E8EEC8D8F3E6C819B">
    <w:name w:val="A7718CF5FBA6476E8EEC8D8F3E6C819B"/>
    <w:rsid w:val="00930AC7"/>
  </w:style>
  <w:style w:type="paragraph" w:customStyle="1" w:styleId="807C0B7FEED8464C9D6ECAF6DC7EBF86">
    <w:name w:val="807C0B7FEED8464C9D6ECAF6DC7EBF86"/>
    <w:rsid w:val="00930AC7"/>
  </w:style>
  <w:style w:type="paragraph" w:customStyle="1" w:styleId="D8B504EF582749E5829A3BDCF9952D82">
    <w:name w:val="D8B504EF582749E5829A3BDCF9952D82"/>
    <w:rsid w:val="00930AC7"/>
  </w:style>
  <w:style w:type="paragraph" w:customStyle="1" w:styleId="0078771AAE5E4B81AA473386771376C1">
    <w:name w:val="0078771AAE5E4B81AA473386771376C1"/>
    <w:rsid w:val="00930AC7"/>
  </w:style>
  <w:style w:type="paragraph" w:customStyle="1" w:styleId="1F09DB320B884CEE8B6061B6E0C97250">
    <w:name w:val="1F09DB320B884CEE8B6061B6E0C97250"/>
    <w:rsid w:val="00930AC7"/>
  </w:style>
  <w:style w:type="paragraph" w:customStyle="1" w:styleId="23FD11569C5044C19810C44D197F6348">
    <w:name w:val="23FD11569C5044C19810C44D197F6348"/>
    <w:rsid w:val="00930AC7"/>
  </w:style>
  <w:style w:type="paragraph" w:customStyle="1" w:styleId="9A030E5C533B4FEC9296C666FB419898">
    <w:name w:val="9A030E5C533B4FEC9296C666FB419898"/>
    <w:rsid w:val="00930AC7"/>
  </w:style>
  <w:style w:type="paragraph" w:customStyle="1" w:styleId="30552BE12D5E4C5BBE748487C4E99EF5">
    <w:name w:val="30552BE12D5E4C5BBE748487C4E99EF5"/>
    <w:rsid w:val="00930AC7"/>
  </w:style>
  <w:style w:type="paragraph" w:customStyle="1" w:styleId="3EED3092AA854663B9452A3D8ECF3654">
    <w:name w:val="3EED3092AA854663B9452A3D8ECF3654"/>
    <w:rsid w:val="00930AC7"/>
  </w:style>
  <w:style w:type="paragraph" w:customStyle="1" w:styleId="047990560A4C465598400DFA64263240">
    <w:name w:val="047990560A4C465598400DFA64263240"/>
    <w:rsid w:val="00930AC7"/>
  </w:style>
  <w:style w:type="paragraph" w:customStyle="1" w:styleId="FED11790F7674104A9AAAB9F35B9AB0A">
    <w:name w:val="FED11790F7674104A9AAAB9F35B9AB0A"/>
    <w:rsid w:val="00930AC7"/>
  </w:style>
  <w:style w:type="paragraph" w:customStyle="1" w:styleId="1FD9D4C00E384EB88FA1B2E52885096F">
    <w:name w:val="1FD9D4C00E384EB88FA1B2E52885096F"/>
    <w:rsid w:val="00930AC7"/>
  </w:style>
  <w:style w:type="paragraph" w:customStyle="1" w:styleId="1CA6A1A1CF0D4247A073675605711841">
    <w:name w:val="1CA6A1A1CF0D4247A073675605711841"/>
    <w:rsid w:val="00930AC7"/>
  </w:style>
  <w:style w:type="paragraph" w:customStyle="1" w:styleId="69C734F5F5F24DA78A6468D7858DAF5C">
    <w:name w:val="69C734F5F5F24DA78A6468D7858DAF5C"/>
    <w:rsid w:val="00930AC7"/>
  </w:style>
  <w:style w:type="paragraph" w:customStyle="1" w:styleId="C39252237EE047E0B1900F7D36A11141">
    <w:name w:val="C39252237EE047E0B1900F7D36A11141"/>
    <w:rsid w:val="00930AC7"/>
  </w:style>
  <w:style w:type="paragraph" w:customStyle="1" w:styleId="C42F56F2005D4E54871711749C039698">
    <w:name w:val="C42F56F2005D4E54871711749C039698"/>
    <w:rsid w:val="00930AC7"/>
  </w:style>
  <w:style w:type="paragraph" w:customStyle="1" w:styleId="BDC5AFE2F03349B98815A99AA4C621E4">
    <w:name w:val="BDC5AFE2F03349B98815A99AA4C621E4"/>
    <w:rsid w:val="00930AC7"/>
  </w:style>
  <w:style w:type="paragraph" w:customStyle="1" w:styleId="A21CD68294A348D9956E059A3A3E658C">
    <w:name w:val="A21CD68294A348D9956E059A3A3E658C"/>
    <w:rsid w:val="00930AC7"/>
  </w:style>
  <w:style w:type="paragraph" w:customStyle="1" w:styleId="4E579E4F82B2424D8227787690FB5E5E">
    <w:name w:val="4E579E4F82B2424D8227787690FB5E5E"/>
    <w:rsid w:val="003D1D40"/>
  </w:style>
  <w:style w:type="paragraph" w:customStyle="1" w:styleId="33FABAA501FB4498BD075CAC53B7CB37">
    <w:name w:val="33FABAA501FB4498BD075CAC53B7CB37"/>
    <w:rsid w:val="003D1D40"/>
  </w:style>
  <w:style w:type="paragraph" w:customStyle="1" w:styleId="9DA5B2E7E71144CEAC1CBB575D325075">
    <w:name w:val="9DA5B2E7E71144CEAC1CBB575D325075"/>
    <w:rsid w:val="003D1D40"/>
  </w:style>
  <w:style w:type="paragraph" w:customStyle="1" w:styleId="19F0C095581D40FF8A6A690A761C50CE">
    <w:name w:val="19F0C095581D40FF8A6A690A761C50CE"/>
    <w:rsid w:val="003D1D40"/>
  </w:style>
  <w:style w:type="paragraph" w:customStyle="1" w:styleId="DFE232B705A443E3A155D7EF56553897">
    <w:name w:val="DFE232B705A443E3A155D7EF56553897"/>
    <w:rsid w:val="003D1D40"/>
  </w:style>
  <w:style w:type="paragraph" w:customStyle="1" w:styleId="BDA0C0556F0642F69049199D093AB181">
    <w:name w:val="BDA0C0556F0642F69049199D093AB181"/>
    <w:rsid w:val="003D1D40"/>
  </w:style>
  <w:style w:type="paragraph" w:customStyle="1" w:styleId="D83D1EA97B394BDF94372A8AC5D36DF4">
    <w:name w:val="D83D1EA97B394BDF94372A8AC5D36DF4"/>
    <w:rsid w:val="00FB7EBB"/>
    <w:pPr>
      <w:spacing w:after="160" w:line="259" w:lineRule="auto"/>
    </w:pPr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2018-04-23T00:00:00</PublishDate>
  <Abstract>CSE 311L     Section: 03                                                                                                                                            Group Project Members:                                                                                Khandokar Shafkatuzzaman     1520697642</Abstract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templateProperties xmlns="urn:microsoft.template.properties">
  <_Version/>
  <_LCID/>
</template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82FEE749-9F8E-4959-A489-B6C9F73DC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OrielReport</Template>
  <TotalTime>8</TotalTime>
  <Pages>16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Bangladesh Hajj Management System</vt:lpstr>
    </vt:vector>
  </TitlesOfParts>
  <Company>Microsoft</Company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Bangladesh Hajj Management System</dc:title>
  <dc:subject>Database Website</dc:subject>
  <dc:creator>Microsoft</dc:creator>
  <cp:lastModifiedBy>Shafkatuzzaman Hridoy</cp:lastModifiedBy>
  <cp:revision>7</cp:revision>
  <dcterms:created xsi:type="dcterms:W3CDTF">2018-04-21T11:02:00Z</dcterms:created>
  <dcterms:modified xsi:type="dcterms:W3CDTF">2018-04-21T11:06:00Z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</Properties>
</file>